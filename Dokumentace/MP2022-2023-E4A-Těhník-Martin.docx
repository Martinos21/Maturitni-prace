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of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of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of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28B0049A" w:rsidR="00C57CE0" w:rsidRPr="00341B93" w:rsidRDefault="00C57CE0" w:rsidP="00C57CE0">
      <w:pPr>
        <w:pStyle w:val="Podpisovdek"/>
      </w:pPr>
      <w:r w:rsidRPr="00341B93">
        <w:t xml:space="preserve">V Liberci dne </w:t>
      </w:r>
      <w:fldSimple w:instr=" DATE   \* MERGEFORMAT ">
        <w:r w:rsidR="00AA3445">
          <w:rPr>
            <w:noProof/>
          </w:rPr>
          <w:t>22.02.2023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5A752EC6" w14:textId="7EF01967" w:rsidR="00D57FD8"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7430354" w:history="1">
            <w:r w:rsidR="00D57FD8" w:rsidRPr="006E13F7">
              <w:rPr>
                <w:rStyle w:val="Hypertextovodkaz"/>
                <w:noProof/>
              </w:rPr>
              <w:t>Úvod</w:t>
            </w:r>
            <w:r w:rsidR="00D57FD8">
              <w:rPr>
                <w:noProof/>
                <w:webHidden/>
              </w:rPr>
              <w:tab/>
            </w:r>
            <w:r w:rsidR="00D57FD8">
              <w:rPr>
                <w:noProof/>
                <w:webHidden/>
              </w:rPr>
              <w:fldChar w:fldCharType="begin"/>
            </w:r>
            <w:r w:rsidR="00D57FD8">
              <w:rPr>
                <w:noProof/>
                <w:webHidden/>
              </w:rPr>
              <w:instrText xml:space="preserve"> PAGEREF _Toc127430354 \h </w:instrText>
            </w:r>
            <w:r w:rsidR="00D57FD8">
              <w:rPr>
                <w:noProof/>
                <w:webHidden/>
              </w:rPr>
            </w:r>
            <w:r w:rsidR="00D57FD8">
              <w:rPr>
                <w:noProof/>
                <w:webHidden/>
              </w:rPr>
              <w:fldChar w:fldCharType="separate"/>
            </w:r>
            <w:r w:rsidR="00D57FD8">
              <w:rPr>
                <w:noProof/>
                <w:webHidden/>
              </w:rPr>
              <w:t>1</w:t>
            </w:r>
            <w:r w:rsidR="00D57FD8">
              <w:rPr>
                <w:noProof/>
                <w:webHidden/>
              </w:rPr>
              <w:fldChar w:fldCharType="end"/>
            </w:r>
          </w:hyperlink>
        </w:p>
        <w:p w14:paraId="5C905997" w14:textId="45448C8C" w:rsidR="00D57FD8" w:rsidRDefault="00000000">
          <w:pPr>
            <w:pStyle w:val="Obsah1"/>
            <w:tabs>
              <w:tab w:val="left" w:pos="720"/>
            </w:tabs>
            <w:rPr>
              <w:rFonts w:eastAsiaTheme="minorEastAsia"/>
              <w:noProof/>
              <w:szCs w:val="24"/>
              <w:lang w:eastAsia="cs-CZ"/>
            </w:rPr>
          </w:pPr>
          <w:hyperlink w:anchor="_Toc127430355" w:history="1">
            <w:r w:rsidR="00D57FD8" w:rsidRPr="006E13F7">
              <w:rPr>
                <w:rStyle w:val="Hypertextovodkaz"/>
                <w:noProof/>
              </w:rPr>
              <w:t>1</w:t>
            </w:r>
            <w:r w:rsidR="00D57FD8">
              <w:rPr>
                <w:rFonts w:eastAsiaTheme="minorEastAsia"/>
                <w:noProof/>
                <w:szCs w:val="24"/>
                <w:lang w:eastAsia="cs-CZ"/>
              </w:rPr>
              <w:tab/>
            </w:r>
            <w:r w:rsidR="00D57FD8" w:rsidRPr="006E13F7">
              <w:rPr>
                <w:rStyle w:val="Hypertextovodkaz"/>
                <w:noProof/>
              </w:rPr>
              <w:t>Teoretická část</w:t>
            </w:r>
            <w:r w:rsidR="00D57FD8">
              <w:rPr>
                <w:noProof/>
                <w:webHidden/>
              </w:rPr>
              <w:tab/>
            </w:r>
            <w:r w:rsidR="00D57FD8">
              <w:rPr>
                <w:noProof/>
                <w:webHidden/>
              </w:rPr>
              <w:fldChar w:fldCharType="begin"/>
            </w:r>
            <w:r w:rsidR="00D57FD8">
              <w:rPr>
                <w:noProof/>
                <w:webHidden/>
              </w:rPr>
              <w:instrText xml:space="preserve"> PAGEREF _Toc127430355 \h </w:instrText>
            </w:r>
            <w:r w:rsidR="00D57FD8">
              <w:rPr>
                <w:noProof/>
                <w:webHidden/>
              </w:rPr>
            </w:r>
            <w:r w:rsidR="00D57FD8">
              <w:rPr>
                <w:noProof/>
                <w:webHidden/>
              </w:rPr>
              <w:fldChar w:fldCharType="separate"/>
            </w:r>
            <w:r w:rsidR="00D57FD8">
              <w:rPr>
                <w:noProof/>
                <w:webHidden/>
              </w:rPr>
              <w:t>2</w:t>
            </w:r>
            <w:r w:rsidR="00D57FD8">
              <w:rPr>
                <w:noProof/>
                <w:webHidden/>
              </w:rPr>
              <w:fldChar w:fldCharType="end"/>
            </w:r>
          </w:hyperlink>
        </w:p>
        <w:p w14:paraId="28C9D2C5" w14:textId="48CB2F62" w:rsidR="00D57FD8" w:rsidRDefault="00000000">
          <w:pPr>
            <w:pStyle w:val="Obsah2"/>
            <w:rPr>
              <w:rFonts w:eastAsiaTheme="minorEastAsia"/>
              <w:noProof/>
              <w:szCs w:val="24"/>
              <w:lang w:eastAsia="cs-CZ"/>
            </w:rPr>
          </w:pPr>
          <w:hyperlink w:anchor="_Toc127430356" w:history="1">
            <w:r w:rsidR="00D57FD8" w:rsidRPr="006E13F7">
              <w:rPr>
                <w:rStyle w:val="Hypertextovodkaz"/>
                <w:noProof/>
              </w:rPr>
              <w:t>1.1</w:t>
            </w:r>
            <w:r w:rsidR="00D57FD8">
              <w:rPr>
                <w:rFonts w:eastAsiaTheme="minorEastAsia"/>
                <w:noProof/>
                <w:szCs w:val="24"/>
                <w:lang w:eastAsia="cs-CZ"/>
              </w:rPr>
              <w:tab/>
            </w:r>
            <w:r w:rsidR="00D57FD8" w:rsidRPr="006E13F7">
              <w:rPr>
                <w:rStyle w:val="Hypertextovodkaz"/>
                <w:noProof/>
              </w:rPr>
              <w:t>Hardware</w:t>
            </w:r>
            <w:r w:rsidR="00D57FD8">
              <w:rPr>
                <w:noProof/>
                <w:webHidden/>
              </w:rPr>
              <w:tab/>
            </w:r>
            <w:r w:rsidR="00D57FD8">
              <w:rPr>
                <w:noProof/>
                <w:webHidden/>
              </w:rPr>
              <w:fldChar w:fldCharType="begin"/>
            </w:r>
            <w:r w:rsidR="00D57FD8">
              <w:rPr>
                <w:noProof/>
                <w:webHidden/>
              </w:rPr>
              <w:instrText xml:space="preserve"> PAGEREF _Toc127430356 \h </w:instrText>
            </w:r>
            <w:r w:rsidR="00D57FD8">
              <w:rPr>
                <w:noProof/>
                <w:webHidden/>
              </w:rPr>
            </w:r>
            <w:r w:rsidR="00D57FD8">
              <w:rPr>
                <w:noProof/>
                <w:webHidden/>
              </w:rPr>
              <w:fldChar w:fldCharType="separate"/>
            </w:r>
            <w:r w:rsidR="00D57FD8">
              <w:rPr>
                <w:noProof/>
                <w:webHidden/>
              </w:rPr>
              <w:t>2</w:t>
            </w:r>
            <w:r w:rsidR="00D57FD8">
              <w:rPr>
                <w:noProof/>
                <w:webHidden/>
              </w:rPr>
              <w:fldChar w:fldCharType="end"/>
            </w:r>
          </w:hyperlink>
        </w:p>
        <w:p w14:paraId="61A78C08" w14:textId="4069FD28" w:rsidR="00D57FD8" w:rsidRDefault="00000000">
          <w:pPr>
            <w:pStyle w:val="Obsah3"/>
            <w:rPr>
              <w:rFonts w:eastAsiaTheme="minorEastAsia"/>
              <w:noProof/>
              <w:szCs w:val="24"/>
              <w:lang w:eastAsia="cs-CZ"/>
            </w:rPr>
          </w:pPr>
          <w:hyperlink w:anchor="_Toc127430357" w:history="1">
            <w:r w:rsidR="00D57FD8" w:rsidRPr="006E13F7">
              <w:rPr>
                <w:rStyle w:val="Hypertextovodkaz"/>
                <w:noProof/>
              </w:rPr>
              <w:t>1.1.1</w:t>
            </w:r>
            <w:r w:rsidR="00D57FD8">
              <w:rPr>
                <w:rFonts w:eastAsiaTheme="minorEastAsia"/>
                <w:noProof/>
                <w:szCs w:val="24"/>
                <w:lang w:eastAsia="cs-CZ"/>
              </w:rPr>
              <w:tab/>
            </w:r>
            <w:r w:rsidR="00D57FD8" w:rsidRPr="006E13F7">
              <w:rPr>
                <w:rStyle w:val="Hypertextovodkaz"/>
                <w:noProof/>
              </w:rPr>
              <w:t>UART</w:t>
            </w:r>
            <w:r w:rsidR="00D57FD8">
              <w:rPr>
                <w:noProof/>
                <w:webHidden/>
              </w:rPr>
              <w:tab/>
            </w:r>
            <w:r w:rsidR="00D57FD8">
              <w:rPr>
                <w:noProof/>
                <w:webHidden/>
              </w:rPr>
              <w:fldChar w:fldCharType="begin"/>
            </w:r>
            <w:r w:rsidR="00D57FD8">
              <w:rPr>
                <w:noProof/>
                <w:webHidden/>
              </w:rPr>
              <w:instrText xml:space="preserve"> PAGEREF _Toc127430357 \h </w:instrText>
            </w:r>
            <w:r w:rsidR="00D57FD8">
              <w:rPr>
                <w:noProof/>
                <w:webHidden/>
              </w:rPr>
            </w:r>
            <w:r w:rsidR="00D57FD8">
              <w:rPr>
                <w:noProof/>
                <w:webHidden/>
              </w:rPr>
              <w:fldChar w:fldCharType="separate"/>
            </w:r>
            <w:r w:rsidR="00D57FD8">
              <w:rPr>
                <w:noProof/>
                <w:webHidden/>
              </w:rPr>
              <w:t>3</w:t>
            </w:r>
            <w:r w:rsidR="00D57FD8">
              <w:rPr>
                <w:noProof/>
                <w:webHidden/>
              </w:rPr>
              <w:fldChar w:fldCharType="end"/>
            </w:r>
          </w:hyperlink>
        </w:p>
        <w:p w14:paraId="73B3FF25" w14:textId="6FA7173B" w:rsidR="00D57FD8" w:rsidRDefault="00000000">
          <w:pPr>
            <w:pStyle w:val="Obsah3"/>
            <w:rPr>
              <w:rFonts w:eastAsiaTheme="minorEastAsia"/>
              <w:noProof/>
              <w:szCs w:val="24"/>
              <w:lang w:eastAsia="cs-CZ"/>
            </w:rPr>
          </w:pPr>
          <w:hyperlink w:anchor="_Toc127430358" w:history="1">
            <w:r w:rsidR="00D57FD8" w:rsidRPr="006E13F7">
              <w:rPr>
                <w:rStyle w:val="Hypertextovodkaz"/>
                <w:noProof/>
              </w:rPr>
              <w:t>1.1.2</w:t>
            </w:r>
            <w:r w:rsidR="00D57FD8">
              <w:rPr>
                <w:rFonts w:eastAsiaTheme="minorEastAsia"/>
                <w:noProof/>
                <w:szCs w:val="24"/>
                <w:lang w:eastAsia="cs-CZ"/>
              </w:rPr>
              <w:tab/>
            </w:r>
            <w:r w:rsidR="00D57FD8" w:rsidRPr="006E13F7">
              <w:rPr>
                <w:rStyle w:val="Hypertextovodkaz"/>
                <w:noProof/>
              </w:rPr>
              <w:t>Sériové komunikační protokoly</w:t>
            </w:r>
            <w:r w:rsidR="00D57FD8">
              <w:rPr>
                <w:noProof/>
                <w:webHidden/>
              </w:rPr>
              <w:tab/>
            </w:r>
            <w:r w:rsidR="00D57FD8">
              <w:rPr>
                <w:noProof/>
                <w:webHidden/>
              </w:rPr>
              <w:fldChar w:fldCharType="begin"/>
            </w:r>
            <w:r w:rsidR="00D57FD8">
              <w:rPr>
                <w:noProof/>
                <w:webHidden/>
              </w:rPr>
              <w:instrText xml:space="preserve"> PAGEREF _Toc127430358 \h </w:instrText>
            </w:r>
            <w:r w:rsidR="00D57FD8">
              <w:rPr>
                <w:noProof/>
                <w:webHidden/>
              </w:rPr>
            </w:r>
            <w:r w:rsidR="00D57FD8">
              <w:rPr>
                <w:noProof/>
                <w:webHidden/>
              </w:rPr>
              <w:fldChar w:fldCharType="separate"/>
            </w:r>
            <w:r w:rsidR="00D57FD8">
              <w:rPr>
                <w:noProof/>
                <w:webHidden/>
              </w:rPr>
              <w:t>3</w:t>
            </w:r>
            <w:r w:rsidR="00D57FD8">
              <w:rPr>
                <w:noProof/>
                <w:webHidden/>
              </w:rPr>
              <w:fldChar w:fldCharType="end"/>
            </w:r>
          </w:hyperlink>
        </w:p>
        <w:p w14:paraId="5B503264" w14:textId="6BF78390" w:rsidR="00D57FD8" w:rsidRDefault="00000000">
          <w:pPr>
            <w:pStyle w:val="Obsah3"/>
            <w:rPr>
              <w:rFonts w:eastAsiaTheme="minorEastAsia"/>
              <w:noProof/>
              <w:szCs w:val="24"/>
              <w:lang w:eastAsia="cs-CZ"/>
            </w:rPr>
          </w:pPr>
          <w:hyperlink w:anchor="_Toc127430359" w:history="1">
            <w:r w:rsidR="00D57FD8" w:rsidRPr="006E13F7">
              <w:rPr>
                <w:rStyle w:val="Hypertextovodkaz"/>
                <w:noProof/>
              </w:rPr>
              <w:t>1.1.3</w:t>
            </w:r>
            <w:r w:rsidR="00D57FD8">
              <w:rPr>
                <w:rFonts w:eastAsiaTheme="minorEastAsia"/>
                <w:noProof/>
                <w:szCs w:val="24"/>
                <w:lang w:eastAsia="cs-CZ"/>
              </w:rPr>
              <w:tab/>
            </w:r>
            <w:r w:rsidR="00D57FD8" w:rsidRPr="006E13F7">
              <w:rPr>
                <w:rStyle w:val="Hypertextovodkaz"/>
                <w:noProof/>
              </w:rPr>
              <w:t>Asynchronní komunikační protokoly</w:t>
            </w:r>
            <w:r w:rsidR="00D57FD8">
              <w:rPr>
                <w:noProof/>
                <w:webHidden/>
              </w:rPr>
              <w:tab/>
            </w:r>
            <w:r w:rsidR="00D57FD8">
              <w:rPr>
                <w:noProof/>
                <w:webHidden/>
              </w:rPr>
              <w:fldChar w:fldCharType="begin"/>
            </w:r>
            <w:r w:rsidR="00D57FD8">
              <w:rPr>
                <w:noProof/>
                <w:webHidden/>
              </w:rPr>
              <w:instrText xml:space="preserve"> PAGEREF _Toc127430359 \h </w:instrText>
            </w:r>
            <w:r w:rsidR="00D57FD8">
              <w:rPr>
                <w:noProof/>
                <w:webHidden/>
              </w:rPr>
            </w:r>
            <w:r w:rsidR="00D57FD8">
              <w:rPr>
                <w:noProof/>
                <w:webHidden/>
              </w:rPr>
              <w:fldChar w:fldCharType="separate"/>
            </w:r>
            <w:r w:rsidR="00D57FD8">
              <w:rPr>
                <w:noProof/>
                <w:webHidden/>
              </w:rPr>
              <w:t>4</w:t>
            </w:r>
            <w:r w:rsidR="00D57FD8">
              <w:rPr>
                <w:noProof/>
                <w:webHidden/>
              </w:rPr>
              <w:fldChar w:fldCharType="end"/>
            </w:r>
          </w:hyperlink>
        </w:p>
        <w:p w14:paraId="2EA9FB39" w14:textId="0D10DB39" w:rsidR="00D57FD8" w:rsidRDefault="00000000">
          <w:pPr>
            <w:pStyle w:val="Obsah3"/>
            <w:rPr>
              <w:rFonts w:eastAsiaTheme="minorEastAsia"/>
              <w:noProof/>
              <w:szCs w:val="24"/>
              <w:lang w:eastAsia="cs-CZ"/>
            </w:rPr>
          </w:pPr>
          <w:hyperlink w:anchor="_Toc127430360" w:history="1">
            <w:r w:rsidR="00D57FD8" w:rsidRPr="006E13F7">
              <w:rPr>
                <w:rStyle w:val="Hypertextovodkaz"/>
                <w:noProof/>
              </w:rPr>
              <w:t>1.1.4</w:t>
            </w:r>
            <w:r w:rsidR="00D57FD8">
              <w:rPr>
                <w:rFonts w:eastAsiaTheme="minorEastAsia"/>
                <w:noProof/>
                <w:szCs w:val="24"/>
                <w:lang w:eastAsia="cs-CZ"/>
              </w:rPr>
              <w:tab/>
            </w:r>
            <w:r w:rsidR="00D57FD8" w:rsidRPr="006E13F7">
              <w:rPr>
                <w:rStyle w:val="Hypertextovodkaz"/>
                <w:noProof/>
              </w:rPr>
              <w:t>RS 485</w:t>
            </w:r>
            <w:r w:rsidR="00D57FD8">
              <w:rPr>
                <w:noProof/>
                <w:webHidden/>
              </w:rPr>
              <w:tab/>
            </w:r>
            <w:r w:rsidR="00D57FD8">
              <w:rPr>
                <w:noProof/>
                <w:webHidden/>
              </w:rPr>
              <w:fldChar w:fldCharType="begin"/>
            </w:r>
            <w:r w:rsidR="00D57FD8">
              <w:rPr>
                <w:noProof/>
                <w:webHidden/>
              </w:rPr>
              <w:instrText xml:space="preserve"> PAGEREF _Toc127430360 \h </w:instrText>
            </w:r>
            <w:r w:rsidR="00D57FD8">
              <w:rPr>
                <w:noProof/>
                <w:webHidden/>
              </w:rPr>
            </w:r>
            <w:r w:rsidR="00D57FD8">
              <w:rPr>
                <w:noProof/>
                <w:webHidden/>
              </w:rPr>
              <w:fldChar w:fldCharType="separate"/>
            </w:r>
            <w:r w:rsidR="00D57FD8">
              <w:rPr>
                <w:noProof/>
                <w:webHidden/>
              </w:rPr>
              <w:t>4</w:t>
            </w:r>
            <w:r w:rsidR="00D57FD8">
              <w:rPr>
                <w:noProof/>
                <w:webHidden/>
              </w:rPr>
              <w:fldChar w:fldCharType="end"/>
            </w:r>
          </w:hyperlink>
        </w:p>
        <w:p w14:paraId="4A178BD4" w14:textId="7C27AB3D" w:rsidR="00D57FD8" w:rsidRDefault="00000000">
          <w:pPr>
            <w:pStyle w:val="Obsah3"/>
            <w:rPr>
              <w:rFonts w:eastAsiaTheme="minorEastAsia"/>
              <w:noProof/>
              <w:szCs w:val="24"/>
              <w:lang w:eastAsia="cs-CZ"/>
            </w:rPr>
          </w:pPr>
          <w:hyperlink w:anchor="_Toc127430361" w:history="1">
            <w:r w:rsidR="00D57FD8" w:rsidRPr="006E13F7">
              <w:rPr>
                <w:rStyle w:val="Hypertextovodkaz"/>
                <w:noProof/>
              </w:rPr>
              <w:t>1.1.5</w:t>
            </w:r>
            <w:r w:rsidR="00D57FD8">
              <w:rPr>
                <w:rFonts w:eastAsiaTheme="minorEastAsia"/>
                <w:noProof/>
                <w:szCs w:val="24"/>
                <w:lang w:eastAsia="cs-CZ"/>
              </w:rPr>
              <w:tab/>
            </w:r>
            <w:r w:rsidR="00D57FD8" w:rsidRPr="006E13F7">
              <w:rPr>
                <w:rStyle w:val="Hypertextovodkaz"/>
                <w:noProof/>
              </w:rPr>
              <w:t>Modbus</w:t>
            </w:r>
            <w:r w:rsidR="00D57FD8">
              <w:rPr>
                <w:noProof/>
                <w:webHidden/>
              </w:rPr>
              <w:tab/>
            </w:r>
            <w:r w:rsidR="00D57FD8">
              <w:rPr>
                <w:noProof/>
                <w:webHidden/>
              </w:rPr>
              <w:fldChar w:fldCharType="begin"/>
            </w:r>
            <w:r w:rsidR="00D57FD8">
              <w:rPr>
                <w:noProof/>
                <w:webHidden/>
              </w:rPr>
              <w:instrText xml:space="preserve"> PAGEREF _Toc127430361 \h </w:instrText>
            </w:r>
            <w:r w:rsidR="00D57FD8">
              <w:rPr>
                <w:noProof/>
                <w:webHidden/>
              </w:rPr>
            </w:r>
            <w:r w:rsidR="00D57FD8">
              <w:rPr>
                <w:noProof/>
                <w:webHidden/>
              </w:rPr>
              <w:fldChar w:fldCharType="separate"/>
            </w:r>
            <w:r w:rsidR="00D57FD8">
              <w:rPr>
                <w:noProof/>
                <w:webHidden/>
              </w:rPr>
              <w:t>5</w:t>
            </w:r>
            <w:r w:rsidR="00D57FD8">
              <w:rPr>
                <w:noProof/>
                <w:webHidden/>
              </w:rPr>
              <w:fldChar w:fldCharType="end"/>
            </w:r>
          </w:hyperlink>
        </w:p>
        <w:p w14:paraId="045C20DB" w14:textId="58451BEF" w:rsidR="00D57FD8" w:rsidRDefault="00000000">
          <w:pPr>
            <w:pStyle w:val="Obsah2"/>
            <w:rPr>
              <w:rFonts w:eastAsiaTheme="minorEastAsia"/>
              <w:noProof/>
              <w:szCs w:val="24"/>
              <w:lang w:eastAsia="cs-CZ"/>
            </w:rPr>
          </w:pPr>
          <w:hyperlink w:anchor="_Toc127430362" w:history="1">
            <w:r w:rsidR="00D57FD8" w:rsidRPr="006E13F7">
              <w:rPr>
                <w:rStyle w:val="Hypertextovodkaz"/>
                <w:noProof/>
              </w:rPr>
              <w:t>1.2</w:t>
            </w:r>
            <w:r w:rsidR="00D57FD8">
              <w:rPr>
                <w:rFonts w:eastAsiaTheme="minorEastAsia"/>
                <w:noProof/>
                <w:szCs w:val="24"/>
                <w:lang w:eastAsia="cs-CZ"/>
              </w:rPr>
              <w:tab/>
            </w:r>
            <w:r w:rsidR="00D57FD8" w:rsidRPr="006E13F7">
              <w:rPr>
                <w:rStyle w:val="Hypertextovodkaz"/>
                <w:noProof/>
              </w:rPr>
              <w:t>Software</w:t>
            </w:r>
            <w:r w:rsidR="00D57FD8">
              <w:rPr>
                <w:noProof/>
                <w:webHidden/>
              </w:rPr>
              <w:tab/>
            </w:r>
            <w:r w:rsidR="00D57FD8">
              <w:rPr>
                <w:noProof/>
                <w:webHidden/>
              </w:rPr>
              <w:fldChar w:fldCharType="begin"/>
            </w:r>
            <w:r w:rsidR="00D57FD8">
              <w:rPr>
                <w:noProof/>
                <w:webHidden/>
              </w:rPr>
              <w:instrText xml:space="preserve"> PAGEREF _Toc127430362 \h </w:instrText>
            </w:r>
            <w:r w:rsidR="00D57FD8">
              <w:rPr>
                <w:noProof/>
                <w:webHidden/>
              </w:rPr>
            </w:r>
            <w:r w:rsidR="00D57FD8">
              <w:rPr>
                <w:noProof/>
                <w:webHidden/>
              </w:rPr>
              <w:fldChar w:fldCharType="separate"/>
            </w:r>
            <w:r w:rsidR="00D57FD8">
              <w:rPr>
                <w:noProof/>
                <w:webHidden/>
              </w:rPr>
              <w:t>5</w:t>
            </w:r>
            <w:r w:rsidR="00D57FD8">
              <w:rPr>
                <w:noProof/>
                <w:webHidden/>
              </w:rPr>
              <w:fldChar w:fldCharType="end"/>
            </w:r>
          </w:hyperlink>
        </w:p>
        <w:p w14:paraId="5D65270E" w14:textId="099543D5" w:rsidR="00D57FD8" w:rsidRDefault="00000000">
          <w:pPr>
            <w:pStyle w:val="Obsah3"/>
            <w:rPr>
              <w:rFonts w:eastAsiaTheme="minorEastAsia"/>
              <w:noProof/>
              <w:szCs w:val="24"/>
              <w:lang w:eastAsia="cs-CZ"/>
            </w:rPr>
          </w:pPr>
          <w:hyperlink w:anchor="_Toc127430363" w:history="1">
            <w:r w:rsidR="00D57FD8" w:rsidRPr="006E13F7">
              <w:rPr>
                <w:rStyle w:val="Hypertextovodkaz"/>
                <w:noProof/>
              </w:rPr>
              <w:t>1.2.1</w:t>
            </w:r>
            <w:r w:rsidR="00D57FD8">
              <w:rPr>
                <w:rFonts w:eastAsiaTheme="minorEastAsia"/>
                <w:noProof/>
                <w:szCs w:val="24"/>
                <w:lang w:eastAsia="cs-CZ"/>
              </w:rPr>
              <w:tab/>
            </w:r>
            <w:r w:rsidR="00D57FD8" w:rsidRPr="006E13F7">
              <w:rPr>
                <w:rStyle w:val="Hypertextovodkaz"/>
                <w:noProof/>
              </w:rPr>
              <w:t>MQTT protokol</w:t>
            </w:r>
            <w:r w:rsidR="00D57FD8">
              <w:rPr>
                <w:noProof/>
                <w:webHidden/>
              </w:rPr>
              <w:tab/>
            </w:r>
            <w:r w:rsidR="00D57FD8">
              <w:rPr>
                <w:noProof/>
                <w:webHidden/>
              </w:rPr>
              <w:fldChar w:fldCharType="begin"/>
            </w:r>
            <w:r w:rsidR="00D57FD8">
              <w:rPr>
                <w:noProof/>
                <w:webHidden/>
              </w:rPr>
              <w:instrText xml:space="preserve"> PAGEREF _Toc127430363 \h </w:instrText>
            </w:r>
            <w:r w:rsidR="00D57FD8">
              <w:rPr>
                <w:noProof/>
                <w:webHidden/>
              </w:rPr>
            </w:r>
            <w:r w:rsidR="00D57FD8">
              <w:rPr>
                <w:noProof/>
                <w:webHidden/>
              </w:rPr>
              <w:fldChar w:fldCharType="separate"/>
            </w:r>
            <w:r w:rsidR="00D57FD8">
              <w:rPr>
                <w:noProof/>
                <w:webHidden/>
              </w:rPr>
              <w:t>5</w:t>
            </w:r>
            <w:r w:rsidR="00D57FD8">
              <w:rPr>
                <w:noProof/>
                <w:webHidden/>
              </w:rPr>
              <w:fldChar w:fldCharType="end"/>
            </w:r>
          </w:hyperlink>
        </w:p>
        <w:p w14:paraId="0C983874" w14:textId="17D50021" w:rsidR="00D57FD8" w:rsidRDefault="00000000">
          <w:pPr>
            <w:pStyle w:val="Obsah3"/>
            <w:rPr>
              <w:rFonts w:eastAsiaTheme="minorEastAsia"/>
              <w:noProof/>
              <w:szCs w:val="24"/>
              <w:lang w:eastAsia="cs-CZ"/>
            </w:rPr>
          </w:pPr>
          <w:hyperlink w:anchor="_Toc127430364" w:history="1">
            <w:r w:rsidR="00D57FD8" w:rsidRPr="006E13F7">
              <w:rPr>
                <w:rStyle w:val="Hypertextovodkaz"/>
                <w:noProof/>
              </w:rPr>
              <w:t>1.2.2</w:t>
            </w:r>
            <w:r w:rsidR="00D57FD8">
              <w:rPr>
                <w:rFonts w:eastAsiaTheme="minorEastAsia"/>
                <w:noProof/>
                <w:szCs w:val="24"/>
                <w:lang w:eastAsia="cs-CZ"/>
              </w:rPr>
              <w:tab/>
            </w:r>
            <w:r w:rsidR="00D57FD8" w:rsidRPr="006E13F7">
              <w:rPr>
                <w:rStyle w:val="Hypertextovodkaz"/>
                <w:noProof/>
              </w:rPr>
              <w:t>MQTT broker</w:t>
            </w:r>
            <w:r w:rsidR="00D57FD8">
              <w:rPr>
                <w:noProof/>
                <w:webHidden/>
              </w:rPr>
              <w:tab/>
            </w:r>
            <w:r w:rsidR="00D57FD8">
              <w:rPr>
                <w:noProof/>
                <w:webHidden/>
              </w:rPr>
              <w:fldChar w:fldCharType="begin"/>
            </w:r>
            <w:r w:rsidR="00D57FD8">
              <w:rPr>
                <w:noProof/>
                <w:webHidden/>
              </w:rPr>
              <w:instrText xml:space="preserve"> PAGEREF _Toc127430364 \h </w:instrText>
            </w:r>
            <w:r w:rsidR="00D57FD8">
              <w:rPr>
                <w:noProof/>
                <w:webHidden/>
              </w:rPr>
            </w:r>
            <w:r w:rsidR="00D57FD8">
              <w:rPr>
                <w:noProof/>
                <w:webHidden/>
              </w:rPr>
              <w:fldChar w:fldCharType="separate"/>
            </w:r>
            <w:r w:rsidR="00D57FD8">
              <w:rPr>
                <w:noProof/>
                <w:webHidden/>
              </w:rPr>
              <w:t>6</w:t>
            </w:r>
            <w:r w:rsidR="00D57FD8">
              <w:rPr>
                <w:noProof/>
                <w:webHidden/>
              </w:rPr>
              <w:fldChar w:fldCharType="end"/>
            </w:r>
          </w:hyperlink>
        </w:p>
        <w:p w14:paraId="46BA70FD" w14:textId="3F8015C1" w:rsidR="00D57FD8" w:rsidRDefault="00000000">
          <w:pPr>
            <w:pStyle w:val="Obsah3"/>
            <w:rPr>
              <w:rFonts w:eastAsiaTheme="minorEastAsia"/>
              <w:noProof/>
              <w:szCs w:val="24"/>
              <w:lang w:eastAsia="cs-CZ"/>
            </w:rPr>
          </w:pPr>
          <w:hyperlink w:anchor="_Toc127430365" w:history="1">
            <w:r w:rsidR="00D57FD8" w:rsidRPr="006E13F7">
              <w:rPr>
                <w:rStyle w:val="Hypertextovodkaz"/>
                <w:noProof/>
              </w:rPr>
              <w:t>1.2.3</w:t>
            </w:r>
            <w:r w:rsidR="00D57FD8">
              <w:rPr>
                <w:rFonts w:eastAsiaTheme="minorEastAsia"/>
                <w:noProof/>
                <w:szCs w:val="24"/>
                <w:lang w:eastAsia="cs-CZ"/>
              </w:rPr>
              <w:tab/>
            </w:r>
            <w:r w:rsidR="00D57FD8" w:rsidRPr="006E13F7">
              <w:rPr>
                <w:rStyle w:val="Hypertextovodkaz"/>
                <w:noProof/>
              </w:rPr>
              <w:t>Easy MQTT</w:t>
            </w:r>
            <w:r w:rsidR="00D57FD8">
              <w:rPr>
                <w:noProof/>
                <w:webHidden/>
              </w:rPr>
              <w:tab/>
            </w:r>
            <w:r w:rsidR="00D57FD8">
              <w:rPr>
                <w:noProof/>
                <w:webHidden/>
              </w:rPr>
              <w:fldChar w:fldCharType="begin"/>
            </w:r>
            <w:r w:rsidR="00D57FD8">
              <w:rPr>
                <w:noProof/>
                <w:webHidden/>
              </w:rPr>
              <w:instrText xml:space="preserve"> PAGEREF _Toc127430365 \h </w:instrText>
            </w:r>
            <w:r w:rsidR="00D57FD8">
              <w:rPr>
                <w:noProof/>
                <w:webHidden/>
              </w:rPr>
            </w:r>
            <w:r w:rsidR="00D57FD8">
              <w:rPr>
                <w:noProof/>
                <w:webHidden/>
              </w:rPr>
              <w:fldChar w:fldCharType="separate"/>
            </w:r>
            <w:r w:rsidR="00D57FD8">
              <w:rPr>
                <w:noProof/>
                <w:webHidden/>
              </w:rPr>
              <w:t>6</w:t>
            </w:r>
            <w:r w:rsidR="00D57FD8">
              <w:rPr>
                <w:noProof/>
                <w:webHidden/>
              </w:rPr>
              <w:fldChar w:fldCharType="end"/>
            </w:r>
          </w:hyperlink>
        </w:p>
        <w:p w14:paraId="798D723F" w14:textId="1EFDAA96" w:rsidR="00D57FD8" w:rsidRDefault="00000000">
          <w:pPr>
            <w:pStyle w:val="Obsah3"/>
            <w:rPr>
              <w:rFonts w:eastAsiaTheme="minorEastAsia"/>
              <w:noProof/>
              <w:szCs w:val="24"/>
              <w:lang w:eastAsia="cs-CZ"/>
            </w:rPr>
          </w:pPr>
          <w:hyperlink w:anchor="_Toc127430366" w:history="1">
            <w:r w:rsidR="00D57FD8" w:rsidRPr="006E13F7">
              <w:rPr>
                <w:rStyle w:val="Hypertextovodkaz"/>
                <w:noProof/>
              </w:rPr>
              <w:t>1.2.4</w:t>
            </w:r>
            <w:r w:rsidR="00D57FD8">
              <w:rPr>
                <w:rFonts w:eastAsiaTheme="minorEastAsia"/>
                <w:noProof/>
                <w:szCs w:val="24"/>
                <w:lang w:eastAsia="cs-CZ"/>
              </w:rPr>
              <w:tab/>
            </w:r>
            <w:r w:rsidR="00D57FD8" w:rsidRPr="006E13F7">
              <w:rPr>
                <w:rStyle w:val="Hypertextovodkaz"/>
                <w:noProof/>
              </w:rPr>
              <w:t>WebSocket</w:t>
            </w:r>
            <w:r w:rsidR="00D57FD8">
              <w:rPr>
                <w:noProof/>
                <w:webHidden/>
              </w:rPr>
              <w:tab/>
            </w:r>
            <w:r w:rsidR="00D57FD8">
              <w:rPr>
                <w:noProof/>
                <w:webHidden/>
              </w:rPr>
              <w:fldChar w:fldCharType="begin"/>
            </w:r>
            <w:r w:rsidR="00D57FD8">
              <w:rPr>
                <w:noProof/>
                <w:webHidden/>
              </w:rPr>
              <w:instrText xml:space="preserve"> PAGEREF _Toc127430366 \h </w:instrText>
            </w:r>
            <w:r w:rsidR="00D57FD8">
              <w:rPr>
                <w:noProof/>
                <w:webHidden/>
              </w:rPr>
            </w:r>
            <w:r w:rsidR="00D57FD8">
              <w:rPr>
                <w:noProof/>
                <w:webHidden/>
              </w:rPr>
              <w:fldChar w:fldCharType="separate"/>
            </w:r>
            <w:r w:rsidR="00D57FD8">
              <w:rPr>
                <w:noProof/>
                <w:webHidden/>
              </w:rPr>
              <w:t>7</w:t>
            </w:r>
            <w:r w:rsidR="00D57FD8">
              <w:rPr>
                <w:noProof/>
                <w:webHidden/>
              </w:rPr>
              <w:fldChar w:fldCharType="end"/>
            </w:r>
          </w:hyperlink>
        </w:p>
        <w:p w14:paraId="4264E102" w14:textId="4658FE42" w:rsidR="00D57FD8" w:rsidRDefault="00000000">
          <w:pPr>
            <w:pStyle w:val="Obsah3"/>
            <w:rPr>
              <w:rFonts w:eastAsiaTheme="minorEastAsia"/>
              <w:noProof/>
              <w:szCs w:val="24"/>
              <w:lang w:eastAsia="cs-CZ"/>
            </w:rPr>
          </w:pPr>
          <w:hyperlink w:anchor="_Toc127430367" w:history="1">
            <w:r w:rsidR="00D57FD8" w:rsidRPr="006E13F7">
              <w:rPr>
                <w:rStyle w:val="Hypertextovodkaz"/>
                <w:noProof/>
              </w:rPr>
              <w:t>1.2.5</w:t>
            </w:r>
            <w:r w:rsidR="00D57FD8">
              <w:rPr>
                <w:rFonts w:eastAsiaTheme="minorEastAsia"/>
                <w:noProof/>
                <w:szCs w:val="24"/>
                <w:lang w:eastAsia="cs-CZ"/>
              </w:rPr>
              <w:tab/>
            </w:r>
            <w:r w:rsidR="00D57FD8" w:rsidRPr="006E13F7">
              <w:rPr>
                <w:rStyle w:val="Hypertextovodkaz"/>
                <w:noProof/>
              </w:rPr>
              <w:t>SSL protokol</w:t>
            </w:r>
            <w:r w:rsidR="00D57FD8">
              <w:rPr>
                <w:noProof/>
                <w:webHidden/>
              </w:rPr>
              <w:tab/>
            </w:r>
            <w:r w:rsidR="00D57FD8">
              <w:rPr>
                <w:noProof/>
                <w:webHidden/>
              </w:rPr>
              <w:fldChar w:fldCharType="begin"/>
            </w:r>
            <w:r w:rsidR="00D57FD8">
              <w:rPr>
                <w:noProof/>
                <w:webHidden/>
              </w:rPr>
              <w:instrText xml:space="preserve"> PAGEREF _Toc127430367 \h </w:instrText>
            </w:r>
            <w:r w:rsidR="00D57FD8">
              <w:rPr>
                <w:noProof/>
                <w:webHidden/>
              </w:rPr>
            </w:r>
            <w:r w:rsidR="00D57FD8">
              <w:rPr>
                <w:noProof/>
                <w:webHidden/>
              </w:rPr>
              <w:fldChar w:fldCharType="separate"/>
            </w:r>
            <w:r w:rsidR="00D57FD8">
              <w:rPr>
                <w:noProof/>
                <w:webHidden/>
              </w:rPr>
              <w:t>7</w:t>
            </w:r>
            <w:r w:rsidR="00D57FD8">
              <w:rPr>
                <w:noProof/>
                <w:webHidden/>
              </w:rPr>
              <w:fldChar w:fldCharType="end"/>
            </w:r>
          </w:hyperlink>
        </w:p>
        <w:p w14:paraId="3318E8F6" w14:textId="1671DA33" w:rsidR="00D57FD8" w:rsidRDefault="00000000">
          <w:pPr>
            <w:pStyle w:val="Obsah3"/>
            <w:rPr>
              <w:rFonts w:eastAsiaTheme="minorEastAsia"/>
              <w:noProof/>
              <w:szCs w:val="24"/>
              <w:lang w:eastAsia="cs-CZ"/>
            </w:rPr>
          </w:pPr>
          <w:hyperlink w:anchor="_Toc127430368" w:history="1">
            <w:r w:rsidR="00D57FD8" w:rsidRPr="006E13F7">
              <w:rPr>
                <w:rStyle w:val="Hypertextovodkaz"/>
                <w:noProof/>
              </w:rPr>
              <w:t>1.2.6</w:t>
            </w:r>
            <w:r w:rsidR="00D57FD8">
              <w:rPr>
                <w:rFonts w:eastAsiaTheme="minorEastAsia"/>
                <w:noProof/>
                <w:szCs w:val="24"/>
                <w:lang w:eastAsia="cs-CZ"/>
              </w:rPr>
              <w:tab/>
            </w:r>
            <w:r w:rsidR="00D57FD8" w:rsidRPr="006E13F7">
              <w:rPr>
                <w:rStyle w:val="Hypertextovodkaz"/>
                <w:noProof/>
              </w:rPr>
              <w:t>TLS (Transport Layer Security)</w:t>
            </w:r>
            <w:r w:rsidR="00D57FD8">
              <w:rPr>
                <w:noProof/>
                <w:webHidden/>
              </w:rPr>
              <w:tab/>
            </w:r>
            <w:r w:rsidR="00D57FD8">
              <w:rPr>
                <w:noProof/>
                <w:webHidden/>
              </w:rPr>
              <w:fldChar w:fldCharType="begin"/>
            </w:r>
            <w:r w:rsidR="00D57FD8">
              <w:rPr>
                <w:noProof/>
                <w:webHidden/>
              </w:rPr>
              <w:instrText xml:space="preserve"> PAGEREF _Toc127430368 \h </w:instrText>
            </w:r>
            <w:r w:rsidR="00D57FD8">
              <w:rPr>
                <w:noProof/>
                <w:webHidden/>
              </w:rPr>
            </w:r>
            <w:r w:rsidR="00D57FD8">
              <w:rPr>
                <w:noProof/>
                <w:webHidden/>
              </w:rPr>
              <w:fldChar w:fldCharType="separate"/>
            </w:r>
            <w:r w:rsidR="00D57FD8">
              <w:rPr>
                <w:noProof/>
                <w:webHidden/>
              </w:rPr>
              <w:t>7</w:t>
            </w:r>
            <w:r w:rsidR="00D57FD8">
              <w:rPr>
                <w:noProof/>
                <w:webHidden/>
              </w:rPr>
              <w:fldChar w:fldCharType="end"/>
            </w:r>
          </w:hyperlink>
        </w:p>
        <w:p w14:paraId="5DADFA09" w14:textId="7176E5C9" w:rsidR="00D57FD8" w:rsidRDefault="00000000">
          <w:pPr>
            <w:pStyle w:val="Obsah2"/>
            <w:rPr>
              <w:rFonts w:eastAsiaTheme="minorEastAsia"/>
              <w:noProof/>
              <w:szCs w:val="24"/>
              <w:lang w:eastAsia="cs-CZ"/>
            </w:rPr>
          </w:pPr>
          <w:hyperlink w:anchor="_Toc127430369" w:history="1">
            <w:r w:rsidR="00D57FD8" w:rsidRPr="006E13F7">
              <w:rPr>
                <w:rStyle w:val="Hypertextovodkaz"/>
                <w:noProof/>
              </w:rPr>
              <w:t>1.3</w:t>
            </w:r>
            <w:r w:rsidR="00D57FD8">
              <w:rPr>
                <w:rFonts w:eastAsiaTheme="minorEastAsia"/>
                <w:noProof/>
                <w:szCs w:val="24"/>
                <w:lang w:eastAsia="cs-CZ"/>
              </w:rPr>
              <w:tab/>
            </w:r>
            <w:r w:rsidR="00D57FD8" w:rsidRPr="006E13F7">
              <w:rPr>
                <w:rStyle w:val="Hypertextovodkaz"/>
                <w:noProof/>
              </w:rPr>
              <w:t>Programovací jazyk</w:t>
            </w:r>
            <w:r w:rsidR="00D57FD8">
              <w:rPr>
                <w:noProof/>
                <w:webHidden/>
              </w:rPr>
              <w:tab/>
            </w:r>
            <w:r w:rsidR="00D57FD8">
              <w:rPr>
                <w:noProof/>
                <w:webHidden/>
              </w:rPr>
              <w:fldChar w:fldCharType="begin"/>
            </w:r>
            <w:r w:rsidR="00D57FD8">
              <w:rPr>
                <w:noProof/>
                <w:webHidden/>
              </w:rPr>
              <w:instrText xml:space="preserve"> PAGEREF _Toc127430369 \h </w:instrText>
            </w:r>
            <w:r w:rsidR="00D57FD8">
              <w:rPr>
                <w:noProof/>
                <w:webHidden/>
              </w:rPr>
            </w:r>
            <w:r w:rsidR="00D57FD8">
              <w:rPr>
                <w:noProof/>
                <w:webHidden/>
              </w:rPr>
              <w:fldChar w:fldCharType="separate"/>
            </w:r>
            <w:r w:rsidR="00D57FD8">
              <w:rPr>
                <w:noProof/>
                <w:webHidden/>
              </w:rPr>
              <w:t>8</w:t>
            </w:r>
            <w:r w:rsidR="00D57FD8">
              <w:rPr>
                <w:noProof/>
                <w:webHidden/>
              </w:rPr>
              <w:fldChar w:fldCharType="end"/>
            </w:r>
          </w:hyperlink>
        </w:p>
        <w:p w14:paraId="765E0ED9" w14:textId="5C11FF48" w:rsidR="00D57FD8" w:rsidRDefault="00000000">
          <w:pPr>
            <w:pStyle w:val="Obsah3"/>
            <w:rPr>
              <w:rFonts w:eastAsiaTheme="minorEastAsia"/>
              <w:noProof/>
              <w:szCs w:val="24"/>
              <w:lang w:eastAsia="cs-CZ"/>
            </w:rPr>
          </w:pPr>
          <w:hyperlink w:anchor="_Toc127430370" w:history="1">
            <w:r w:rsidR="00D57FD8" w:rsidRPr="006E13F7">
              <w:rPr>
                <w:rStyle w:val="Hypertextovodkaz"/>
                <w:noProof/>
              </w:rPr>
              <w:t>1.3.1</w:t>
            </w:r>
            <w:r w:rsidR="00D57FD8">
              <w:rPr>
                <w:rFonts w:eastAsiaTheme="minorEastAsia"/>
                <w:noProof/>
                <w:szCs w:val="24"/>
                <w:lang w:eastAsia="cs-CZ"/>
              </w:rPr>
              <w:tab/>
            </w:r>
            <w:r w:rsidR="00D57FD8" w:rsidRPr="006E13F7">
              <w:rPr>
                <w:rStyle w:val="Hypertextovodkaz"/>
                <w:noProof/>
              </w:rPr>
              <w:t>Python</w:t>
            </w:r>
            <w:r w:rsidR="00D57FD8">
              <w:rPr>
                <w:noProof/>
                <w:webHidden/>
              </w:rPr>
              <w:tab/>
            </w:r>
            <w:r w:rsidR="00D57FD8">
              <w:rPr>
                <w:noProof/>
                <w:webHidden/>
              </w:rPr>
              <w:fldChar w:fldCharType="begin"/>
            </w:r>
            <w:r w:rsidR="00D57FD8">
              <w:rPr>
                <w:noProof/>
                <w:webHidden/>
              </w:rPr>
              <w:instrText xml:space="preserve"> PAGEREF _Toc127430370 \h </w:instrText>
            </w:r>
            <w:r w:rsidR="00D57FD8">
              <w:rPr>
                <w:noProof/>
                <w:webHidden/>
              </w:rPr>
            </w:r>
            <w:r w:rsidR="00D57FD8">
              <w:rPr>
                <w:noProof/>
                <w:webHidden/>
              </w:rPr>
              <w:fldChar w:fldCharType="separate"/>
            </w:r>
            <w:r w:rsidR="00D57FD8">
              <w:rPr>
                <w:noProof/>
                <w:webHidden/>
              </w:rPr>
              <w:t>8</w:t>
            </w:r>
            <w:r w:rsidR="00D57FD8">
              <w:rPr>
                <w:noProof/>
                <w:webHidden/>
              </w:rPr>
              <w:fldChar w:fldCharType="end"/>
            </w:r>
          </w:hyperlink>
        </w:p>
        <w:p w14:paraId="116C8409" w14:textId="391DCBC3" w:rsidR="00D57FD8" w:rsidRDefault="00000000">
          <w:pPr>
            <w:pStyle w:val="Obsah3"/>
            <w:rPr>
              <w:rFonts w:eastAsiaTheme="minorEastAsia"/>
              <w:noProof/>
              <w:szCs w:val="24"/>
              <w:lang w:eastAsia="cs-CZ"/>
            </w:rPr>
          </w:pPr>
          <w:hyperlink w:anchor="_Toc127430371" w:history="1">
            <w:r w:rsidR="00D57FD8" w:rsidRPr="006E13F7">
              <w:rPr>
                <w:rStyle w:val="Hypertextovodkaz"/>
                <w:noProof/>
              </w:rPr>
              <w:t>1.3.2</w:t>
            </w:r>
            <w:r w:rsidR="00D57FD8">
              <w:rPr>
                <w:rFonts w:eastAsiaTheme="minorEastAsia"/>
                <w:noProof/>
                <w:szCs w:val="24"/>
                <w:lang w:eastAsia="cs-CZ"/>
              </w:rPr>
              <w:tab/>
            </w:r>
            <w:r w:rsidR="00D57FD8" w:rsidRPr="006E13F7">
              <w:rPr>
                <w:rStyle w:val="Hypertextovodkaz"/>
                <w:noProof/>
              </w:rPr>
              <w:t>Micropython</w:t>
            </w:r>
            <w:r w:rsidR="00D57FD8">
              <w:rPr>
                <w:noProof/>
                <w:webHidden/>
              </w:rPr>
              <w:tab/>
            </w:r>
            <w:r w:rsidR="00D57FD8">
              <w:rPr>
                <w:noProof/>
                <w:webHidden/>
              </w:rPr>
              <w:fldChar w:fldCharType="begin"/>
            </w:r>
            <w:r w:rsidR="00D57FD8">
              <w:rPr>
                <w:noProof/>
                <w:webHidden/>
              </w:rPr>
              <w:instrText xml:space="preserve"> PAGEREF _Toc127430371 \h </w:instrText>
            </w:r>
            <w:r w:rsidR="00D57FD8">
              <w:rPr>
                <w:noProof/>
                <w:webHidden/>
              </w:rPr>
            </w:r>
            <w:r w:rsidR="00D57FD8">
              <w:rPr>
                <w:noProof/>
                <w:webHidden/>
              </w:rPr>
              <w:fldChar w:fldCharType="separate"/>
            </w:r>
            <w:r w:rsidR="00D57FD8">
              <w:rPr>
                <w:noProof/>
                <w:webHidden/>
              </w:rPr>
              <w:t>8</w:t>
            </w:r>
            <w:r w:rsidR="00D57FD8">
              <w:rPr>
                <w:noProof/>
                <w:webHidden/>
              </w:rPr>
              <w:fldChar w:fldCharType="end"/>
            </w:r>
          </w:hyperlink>
        </w:p>
        <w:p w14:paraId="0B1201A6" w14:textId="7624BBCC" w:rsidR="00D57FD8" w:rsidRDefault="00000000">
          <w:pPr>
            <w:pStyle w:val="Obsah3"/>
            <w:rPr>
              <w:rFonts w:eastAsiaTheme="minorEastAsia"/>
              <w:noProof/>
              <w:szCs w:val="24"/>
              <w:lang w:eastAsia="cs-CZ"/>
            </w:rPr>
          </w:pPr>
          <w:hyperlink w:anchor="_Toc127430372" w:history="1">
            <w:r w:rsidR="00D57FD8" w:rsidRPr="006E13F7">
              <w:rPr>
                <w:rStyle w:val="Hypertextovodkaz"/>
                <w:noProof/>
              </w:rPr>
              <w:t>1.3.3</w:t>
            </w:r>
            <w:r w:rsidR="00D57FD8">
              <w:rPr>
                <w:rFonts w:eastAsiaTheme="minorEastAsia"/>
                <w:noProof/>
                <w:szCs w:val="24"/>
                <w:lang w:eastAsia="cs-CZ"/>
              </w:rPr>
              <w:tab/>
            </w:r>
            <w:r w:rsidR="00D57FD8" w:rsidRPr="006E13F7">
              <w:rPr>
                <w:rStyle w:val="Hypertextovodkaz"/>
                <w:noProof/>
              </w:rPr>
              <w:t>Visual Studio Code</w:t>
            </w:r>
            <w:r w:rsidR="00D57FD8">
              <w:rPr>
                <w:noProof/>
                <w:webHidden/>
              </w:rPr>
              <w:tab/>
            </w:r>
            <w:r w:rsidR="00D57FD8">
              <w:rPr>
                <w:noProof/>
                <w:webHidden/>
              </w:rPr>
              <w:fldChar w:fldCharType="begin"/>
            </w:r>
            <w:r w:rsidR="00D57FD8">
              <w:rPr>
                <w:noProof/>
                <w:webHidden/>
              </w:rPr>
              <w:instrText xml:space="preserve"> PAGEREF _Toc127430372 \h </w:instrText>
            </w:r>
            <w:r w:rsidR="00D57FD8">
              <w:rPr>
                <w:noProof/>
                <w:webHidden/>
              </w:rPr>
            </w:r>
            <w:r w:rsidR="00D57FD8">
              <w:rPr>
                <w:noProof/>
                <w:webHidden/>
              </w:rPr>
              <w:fldChar w:fldCharType="separate"/>
            </w:r>
            <w:r w:rsidR="00D57FD8">
              <w:rPr>
                <w:noProof/>
                <w:webHidden/>
              </w:rPr>
              <w:t>9</w:t>
            </w:r>
            <w:r w:rsidR="00D57FD8">
              <w:rPr>
                <w:noProof/>
                <w:webHidden/>
              </w:rPr>
              <w:fldChar w:fldCharType="end"/>
            </w:r>
          </w:hyperlink>
        </w:p>
        <w:p w14:paraId="4CD5EF82" w14:textId="74AC9C6E" w:rsidR="00D57FD8" w:rsidRDefault="00000000">
          <w:pPr>
            <w:pStyle w:val="Obsah3"/>
            <w:rPr>
              <w:rFonts w:eastAsiaTheme="minorEastAsia"/>
              <w:noProof/>
              <w:szCs w:val="24"/>
              <w:lang w:eastAsia="cs-CZ"/>
            </w:rPr>
          </w:pPr>
          <w:hyperlink w:anchor="_Toc127430373" w:history="1">
            <w:r w:rsidR="00D57FD8" w:rsidRPr="006E13F7">
              <w:rPr>
                <w:rStyle w:val="Hypertextovodkaz"/>
                <w:noProof/>
              </w:rPr>
              <w:t>1.3.4</w:t>
            </w:r>
            <w:r w:rsidR="00D57FD8">
              <w:rPr>
                <w:rFonts w:eastAsiaTheme="minorEastAsia"/>
                <w:noProof/>
                <w:szCs w:val="24"/>
                <w:lang w:eastAsia="cs-CZ"/>
              </w:rPr>
              <w:tab/>
            </w:r>
            <w:r w:rsidR="00D57FD8" w:rsidRPr="006E13F7">
              <w:rPr>
                <w:rStyle w:val="Hypertextovodkaz"/>
                <w:noProof/>
              </w:rPr>
              <w:t>UIflow</w:t>
            </w:r>
            <w:r w:rsidR="00D57FD8">
              <w:rPr>
                <w:noProof/>
                <w:webHidden/>
              </w:rPr>
              <w:tab/>
            </w:r>
            <w:r w:rsidR="00D57FD8">
              <w:rPr>
                <w:noProof/>
                <w:webHidden/>
              </w:rPr>
              <w:fldChar w:fldCharType="begin"/>
            </w:r>
            <w:r w:rsidR="00D57FD8">
              <w:rPr>
                <w:noProof/>
                <w:webHidden/>
              </w:rPr>
              <w:instrText xml:space="preserve"> PAGEREF _Toc127430373 \h </w:instrText>
            </w:r>
            <w:r w:rsidR="00D57FD8">
              <w:rPr>
                <w:noProof/>
                <w:webHidden/>
              </w:rPr>
            </w:r>
            <w:r w:rsidR="00D57FD8">
              <w:rPr>
                <w:noProof/>
                <w:webHidden/>
              </w:rPr>
              <w:fldChar w:fldCharType="separate"/>
            </w:r>
            <w:r w:rsidR="00D57FD8">
              <w:rPr>
                <w:noProof/>
                <w:webHidden/>
              </w:rPr>
              <w:t>9</w:t>
            </w:r>
            <w:r w:rsidR="00D57FD8">
              <w:rPr>
                <w:noProof/>
                <w:webHidden/>
              </w:rPr>
              <w:fldChar w:fldCharType="end"/>
            </w:r>
          </w:hyperlink>
        </w:p>
        <w:p w14:paraId="46521C87" w14:textId="4ADCF4C1" w:rsidR="00D57FD8" w:rsidRDefault="00000000">
          <w:pPr>
            <w:pStyle w:val="Obsah3"/>
            <w:rPr>
              <w:rFonts w:eastAsiaTheme="minorEastAsia"/>
              <w:noProof/>
              <w:szCs w:val="24"/>
              <w:lang w:eastAsia="cs-CZ"/>
            </w:rPr>
          </w:pPr>
          <w:hyperlink w:anchor="_Toc127430374" w:history="1">
            <w:r w:rsidR="00D57FD8" w:rsidRPr="006E13F7">
              <w:rPr>
                <w:rStyle w:val="Hypertextovodkaz"/>
                <w:noProof/>
              </w:rPr>
              <w:t>1.3.5</w:t>
            </w:r>
            <w:r w:rsidR="00D57FD8">
              <w:rPr>
                <w:rFonts w:eastAsiaTheme="minorEastAsia"/>
                <w:noProof/>
                <w:szCs w:val="24"/>
                <w:lang w:eastAsia="cs-CZ"/>
              </w:rPr>
              <w:tab/>
            </w:r>
            <w:r w:rsidR="00D57FD8" w:rsidRPr="006E13F7">
              <w:rPr>
                <w:rStyle w:val="Hypertextovodkaz"/>
                <w:noProof/>
              </w:rPr>
              <w:t>AT commandy</w:t>
            </w:r>
            <w:r w:rsidR="00D57FD8">
              <w:rPr>
                <w:noProof/>
                <w:webHidden/>
              </w:rPr>
              <w:tab/>
            </w:r>
            <w:r w:rsidR="00D57FD8">
              <w:rPr>
                <w:noProof/>
                <w:webHidden/>
              </w:rPr>
              <w:fldChar w:fldCharType="begin"/>
            </w:r>
            <w:r w:rsidR="00D57FD8">
              <w:rPr>
                <w:noProof/>
                <w:webHidden/>
              </w:rPr>
              <w:instrText xml:space="preserve"> PAGEREF _Toc127430374 \h </w:instrText>
            </w:r>
            <w:r w:rsidR="00D57FD8">
              <w:rPr>
                <w:noProof/>
                <w:webHidden/>
              </w:rPr>
            </w:r>
            <w:r w:rsidR="00D57FD8">
              <w:rPr>
                <w:noProof/>
                <w:webHidden/>
              </w:rPr>
              <w:fldChar w:fldCharType="separate"/>
            </w:r>
            <w:r w:rsidR="00D57FD8">
              <w:rPr>
                <w:noProof/>
                <w:webHidden/>
              </w:rPr>
              <w:t>10</w:t>
            </w:r>
            <w:r w:rsidR="00D57FD8">
              <w:rPr>
                <w:noProof/>
                <w:webHidden/>
              </w:rPr>
              <w:fldChar w:fldCharType="end"/>
            </w:r>
          </w:hyperlink>
        </w:p>
        <w:p w14:paraId="571D39C3" w14:textId="50672E4A" w:rsidR="00D57FD8" w:rsidRDefault="00000000">
          <w:pPr>
            <w:pStyle w:val="Obsah2"/>
            <w:rPr>
              <w:rFonts w:eastAsiaTheme="minorEastAsia"/>
              <w:noProof/>
              <w:szCs w:val="24"/>
              <w:lang w:eastAsia="cs-CZ"/>
            </w:rPr>
          </w:pPr>
          <w:hyperlink w:anchor="_Toc127430375" w:history="1">
            <w:r w:rsidR="00D57FD8" w:rsidRPr="006E13F7">
              <w:rPr>
                <w:rStyle w:val="Hypertextovodkaz"/>
                <w:noProof/>
              </w:rPr>
              <w:t>1.4</w:t>
            </w:r>
            <w:r w:rsidR="00D57FD8">
              <w:rPr>
                <w:rFonts w:eastAsiaTheme="minorEastAsia"/>
                <w:noProof/>
                <w:szCs w:val="24"/>
                <w:lang w:eastAsia="cs-CZ"/>
              </w:rPr>
              <w:tab/>
            </w:r>
            <w:r w:rsidR="00D57FD8" w:rsidRPr="006E13F7">
              <w:rPr>
                <w:rStyle w:val="Hypertextovodkaz"/>
                <w:noProof/>
              </w:rPr>
              <w:t>Rest API</w:t>
            </w:r>
            <w:r w:rsidR="00D57FD8">
              <w:rPr>
                <w:noProof/>
                <w:webHidden/>
              </w:rPr>
              <w:tab/>
            </w:r>
            <w:r w:rsidR="00D57FD8">
              <w:rPr>
                <w:noProof/>
                <w:webHidden/>
              </w:rPr>
              <w:fldChar w:fldCharType="begin"/>
            </w:r>
            <w:r w:rsidR="00D57FD8">
              <w:rPr>
                <w:noProof/>
                <w:webHidden/>
              </w:rPr>
              <w:instrText xml:space="preserve"> PAGEREF _Toc127430375 \h </w:instrText>
            </w:r>
            <w:r w:rsidR="00D57FD8">
              <w:rPr>
                <w:noProof/>
                <w:webHidden/>
              </w:rPr>
            </w:r>
            <w:r w:rsidR="00D57FD8">
              <w:rPr>
                <w:noProof/>
                <w:webHidden/>
              </w:rPr>
              <w:fldChar w:fldCharType="separate"/>
            </w:r>
            <w:r w:rsidR="00D57FD8">
              <w:rPr>
                <w:noProof/>
                <w:webHidden/>
              </w:rPr>
              <w:t>10</w:t>
            </w:r>
            <w:r w:rsidR="00D57FD8">
              <w:rPr>
                <w:noProof/>
                <w:webHidden/>
              </w:rPr>
              <w:fldChar w:fldCharType="end"/>
            </w:r>
          </w:hyperlink>
        </w:p>
        <w:p w14:paraId="173DDC10" w14:textId="3C8EFC4E" w:rsidR="00D57FD8" w:rsidRDefault="00000000">
          <w:pPr>
            <w:pStyle w:val="Obsah3"/>
            <w:rPr>
              <w:rFonts w:eastAsiaTheme="minorEastAsia"/>
              <w:noProof/>
              <w:szCs w:val="24"/>
              <w:lang w:eastAsia="cs-CZ"/>
            </w:rPr>
          </w:pPr>
          <w:hyperlink w:anchor="_Toc127430376" w:history="1">
            <w:r w:rsidR="00D57FD8" w:rsidRPr="006E13F7">
              <w:rPr>
                <w:rStyle w:val="Hypertextovodkaz"/>
                <w:noProof/>
              </w:rPr>
              <w:t>1.4.1</w:t>
            </w:r>
            <w:r w:rsidR="00D57FD8">
              <w:rPr>
                <w:rFonts w:eastAsiaTheme="minorEastAsia"/>
                <w:noProof/>
                <w:szCs w:val="24"/>
                <w:lang w:eastAsia="cs-CZ"/>
              </w:rPr>
              <w:tab/>
            </w:r>
            <w:r w:rsidR="00D57FD8" w:rsidRPr="006E13F7">
              <w:rPr>
                <w:rStyle w:val="Hypertextovodkaz"/>
                <w:noProof/>
              </w:rPr>
              <w:t>JavaScript Object Notation</w:t>
            </w:r>
            <w:r w:rsidR="00D57FD8">
              <w:rPr>
                <w:noProof/>
                <w:webHidden/>
              </w:rPr>
              <w:tab/>
            </w:r>
            <w:r w:rsidR="00D57FD8">
              <w:rPr>
                <w:noProof/>
                <w:webHidden/>
              </w:rPr>
              <w:fldChar w:fldCharType="begin"/>
            </w:r>
            <w:r w:rsidR="00D57FD8">
              <w:rPr>
                <w:noProof/>
                <w:webHidden/>
              </w:rPr>
              <w:instrText xml:space="preserve"> PAGEREF _Toc127430376 \h </w:instrText>
            </w:r>
            <w:r w:rsidR="00D57FD8">
              <w:rPr>
                <w:noProof/>
                <w:webHidden/>
              </w:rPr>
            </w:r>
            <w:r w:rsidR="00D57FD8">
              <w:rPr>
                <w:noProof/>
                <w:webHidden/>
              </w:rPr>
              <w:fldChar w:fldCharType="separate"/>
            </w:r>
            <w:r w:rsidR="00D57FD8">
              <w:rPr>
                <w:noProof/>
                <w:webHidden/>
              </w:rPr>
              <w:t>11</w:t>
            </w:r>
            <w:r w:rsidR="00D57FD8">
              <w:rPr>
                <w:noProof/>
                <w:webHidden/>
              </w:rPr>
              <w:fldChar w:fldCharType="end"/>
            </w:r>
          </w:hyperlink>
        </w:p>
        <w:p w14:paraId="3B300CB5" w14:textId="330B0A03" w:rsidR="00D57FD8" w:rsidRDefault="00000000">
          <w:pPr>
            <w:pStyle w:val="Obsah3"/>
            <w:rPr>
              <w:rFonts w:eastAsiaTheme="minorEastAsia"/>
              <w:noProof/>
              <w:szCs w:val="24"/>
              <w:lang w:eastAsia="cs-CZ"/>
            </w:rPr>
          </w:pPr>
          <w:hyperlink w:anchor="_Toc127430377" w:history="1">
            <w:r w:rsidR="00D57FD8" w:rsidRPr="006E13F7">
              <w:rPr>
                <w:rStyle w:val="Hypertextovodkaz"/>
                <w:noProof/>
              </w:rPr>
              <w:t>1.4.2</w:t>
            </w:r>
            <w:r w:rsidR="00D57FD8">
              <w:rPr>
                <w:rFonts w:eastAsiaTheme="minorEastAsia"/>
                <w:noProof/>
                <w:szCs w:val="24"/>
                <w:lang w:eastAsia="cs-CZ"/>
              </w:rPr>
              <w:tab/>
            </w:r>
            <w:r w:rsidR="00D57FD8" w:rsidRPr="006E13F7">
              <w:rPr>
                <w:rStyle w:val="Hypertextovodkaz"/>
                <w:noProof/>
              </w:rPr>
              <w:t>Postman</w:t>
            </w:r>
            <w:r w:rsidR="00D57FD8">
              <w:rPr>
                <w:noProof/>
                <w:webHidden/>
              </w:rPr>
              <w:tab/>
            </w:r>
            <w:r w:rsidR="00D57FD8">
              <w:rPr>
                <w:noProof/>
                <w:webHidden/>
              </w:rPr>
              <w:fldChar w:fldCharType="begin"/>
            </w:r>
            <w:r w:rsidR="00D57FD8">
              <w:rPr>
                <w:noProof/>
                <w:webHidden/>
              </w:rPr>
              <w:instrText xml:space="preserve"> PAGEREF _Toc127430377 \h </w:instrText>
            </w:r>
            <w:r w:rsidR="00D57FD8">
              <w:rPr>
                <w:noProof/>
                <w:webHidden/>
              </w:rPr>
            </w:r>
            <w:r w:rsidR="00D57FD8">
              <w:rPr>
                <w:noProof/>
                <w:webHidden/>
              </w:rPr>
              <w:fldChar w:fldCharType="separate"/>
            </w:r>
            <w:r w:rsidR="00D57FD8">
              <w:rPr>
                <w:noProof/>
                <w:webHidden/>
              </w:rPr>
              <w:t>13</w:t>
            </w:r>
            <w:r w:rsidR="00D57FD8">
              <w:rPr>
                <w:noProof/>
                <w:webHidden/>
              </w:rPr>
              <w:fldChar w:fldCharType="end"/>
            </w:r>
          </w:hyperlink>
        </w:p>
        <w:p w14:paraId="3D644CC0" w14:textId="2E2494C2" w:rsidR="00D57FD8" w:rsidRDefault="00000000">
          <w:pPr>
            <w:pStyle w:val="Obsah1"/>
            <w:tabs>
              <w:tab w:val="left" w:pos="720"/>
            </w:tabs>
            <w:rPr>
              <w:rFonts w:eastAsiaTheme="minorEastAsia"/>
              <w:noProof/>
              <w:szCs w:val="24"/>
              <w:lang w:eastAsia="cs-CZ"/>
            </w:rPr>
          </w:pPr>
          <w:hyperlink w:anchor="_Toc127430378" w:history="1">
            <w:r w:rsidR="00D57FD8" w:rsidRPr="006E13F7">
              <w:rPr>
                <w:rStyle w:val="Hypertextovodkaz"/>
                <w:noProof/>
              </w:rPr>
              <w:t>2</w:t>
            </w:r>
            <w:r w:rsidR="00D57FD8">
              <w:rPr>
                <w:rFonts w:eastAsiaTheme="minorEastAsia"/>
                <w:noProof/>
                <w:szCs w:val="24"/>
                <w:lang w:eastAsia="cs-CZ"/>
              </w:rPr>
              <w:tab/>
            </w:r>
            <w:r w:rsidR="00D57FD8" w:rsidRPr="006E13F7">
              <w:rPr>
                <w:rStyle w:val="Hypertextovodkaz"/>
                <w:noProof/>
              </w:rPr>
              <w:t>Praktická část</w:t>
            </w:r>
            <w:r w:rsidR="00D57FD8">
              <w:rPr>
                <w:noProof/>
                <w:webHidden/>
              </w:rPr>
              <w:tab/>
            </w:r>
            <w:r w:rsidR="00D57FD8">
              <w:rPr>
                <w:noProof/>
                <w:webHidden/>
              </w:rPr>
              <w:fldChar w:fldCharType="begin"/>
            </w:r>
            <w:r w:rsidR="00D57FD8">
              <w:rPr>
                <w:noProof/>
                <w:webHidden/>
              </w:rPr>
              <w:instrText xml:space="preserve"> PAGEREF _Toc127430378 \h </w:instrText>
            </w:r>
            <w:r w:rsidR="00D57FD8">
              <w:rPr>
                <w:noProof/>
                <w:webHidden/>
              </w:rPr>
            </w:r>
            <w:r w:rsidR="00D57FD8">
              <w:rPr>
                <w:noProof/>
                <w:webHidden/>
              </w:rPr>
              <w:fldChar w:fldCharType="separate"/>
            </w:r>
            <w:r w:rsidR="00D57FD8">
              <w:rPr>
                <w:noProof/>
                <w:webHidden/>
              </w:rPr>
              <w:t>14</w:t>
            </w:r>
            <w:r w:rsidR="00D57FD8">
              <w:rPr>
                <w:noProof/>
                <w:webHidden/>
              </w:rPr>
              <w:fldChar w:fldCharType="end"/>
            </w:r>
          </w:hyperlink>
        </w:p>
        <w:p w14:paraId="4BE14927" w14:textId="16BB4980" w:rsidR="00D57FD8" w:rsidRDefault="00000000">
          <w:pPr>
            <w:pStyle w:val="Obsah2"/>
            <w:rPr>
              <w:rFonts w:eastAsiaTheme="minorEastAsia"/>
              <w:noProof/>
              <w:szCs w:val="24"/>
              <w:lang w:eastAsia="cs-CZ"/>
            </w:rPr>
          </w:pPr>
          <w:hyperlink w:anchor="_Toc127430379" w:history="1">
            <w:r w:rsidR="00D57FD8" w:rsidRPr="006E13F7">
              <w:rPr>
                <w:rStyle w:val="Hypertextovodkaz"/>
                <w:noProof/>
              </w:rPr>
              <w:t>2.1</w:t>
            </w:r>
            <w:r w:rsidR="00D57FD8">
              <w:rPr>
                <w:rFonts w:eastAsiaTheme="minorEastAsia"/>
                <w:noProof/>
                <w:szCs w:val="24"/>
                <w:lang w:eastAsia="cs-CZ"/>
              </w:rPr>
              <w:tab/>
            </w:r>
            <w:r w:rsidR="00D57FD8" w:rsidRPr="006E13F7">
              <w:rPr>
                <w:rStyle w:val="Hypertextovodkaz"/>
                <w:noProof/>
              </w:rPr>
              <w:t>Pochopení potřebného HW a SW</w:t>
            </w:r>
            <w:r w:rsidR="00D57FD8">
              <w:rPr>
                <w:noProof/>
                <w:webHidden/>
              </w:rPr>
              <w:tab/>
            </w:r>
            <w:r w:rsidR="00D57FD8">
              <w:rPr>
                <w:noProof/>
                <w:webHidden/>
              </w:rPr>
              <w:fldChar w:fldCharType="begin"/>
            </w:r>
            <w:r w:rsidR="00D57FD8">
              <w:rPr>
                <w:noProof/>
                <w:webHidden/>
              </w:rPr>
              <w:instrText xml:space="preserve"> PAGEREF _Toc127430379 \h </w:instrText>
            </w:r>
            <w:r w:rsidR="00D57FD8">
              <w:rPr>
                <w:noProof/>
                <w:webHidden/>
              </w:rPr>
            </w:r>
            <w:r w:rsidR="00D57FD8">
              <w:rPr>
                <w:noProof/>
                <w:webHidden/>
              </w:rPr>
              <w:fldChar w:fldCharType="separate"/>
            </w:r>
            <w:r w:rsidR="00D57FD8">
              <w:rPr>
                <w:noProof/>
                <w:webHidden/>
              </w:rPr>
              <w:t>14</w:t>
            </w:r>
            <w:r w:rsidR="00D57FD8">
              <w:rPr>
                <w:noProof/>
                <w:webHidden/>
              </w:rPr>
              <w:fldChar w:fldCharType="end"/>
            </w:r>
          </w:hyperlink>
        </w:p>
        <w:p w14:paraId="1CC02A1F" w14:textId="7EA6EC48" w:rsidR="00D57FD8" w:rsidRDefault="00000000">
          <w:pPr>
            <w:pStyle w:val="Obsah3"/>
            <w:rPr>
              <w:rFonts w:eastAsiaTheme="minorEastAsia"/>
              <w:noProof/>
              <w:szCs w:val="24"/>
              <w:lang w:eastAsia="cs-CZ"/>
            </w:rPr>
          </w:pPr>
          <w:hyperlink w:anchor="_Toc127430380" w:history="1">
            <w:r w:rsidR="00D57FD8" w:rsidRPr="006E13F7">
              <w:rPr>
                <w:rStyle w:val="Hypertextovodkaz"/>
                <w:noProof/>
              </w:rPr>
              <w:t>2.1.1</w:t>
            </w:r>
            <w:r w:rsidR="00D57FD8">
              <w:rPr>
                <w:rFonts w:eastAsiaTheme="minorEastAsia"/>
                <w:noProof/>
                <w:szCs w:val="24"/>
                <w:lang w:eastAsia="cs-CZ"/>
              </w:rPr>
              <w:tab/>
            </w:r>
            <w:r w:rsidR="00D57FD8" w:rsidRPr="006E13F7">
              <w:rPr>
                <w:rStyle w:val="Hypertextovodkaz"/>
                <w:noProof/>
              </w:rPr>
              <w:t>Osvojení M5stack modulů</w:t>
            </w:r>
            <w:r w:rsidR="00D57FD8">
              <w:rPr>
                <w:noProof/>
                <w:webHidden/>
              </w:rPr>
              <w:tab/>
            </w:r>
            <w:r w:rsidR="00D57FD8">
              <w:rPr>
                <w:noProof/>
                <w:webHidden/>
              </w:rPr>
              <w:fldChar w:fldCharType="begin"/>
            </w:r>
            <w:r w:rsidR="00D57FD8">
              <w:rPr>
                <w:noProof/>
                <w:webHidden/>
              </w:rPr>
              <w:instrText xml:space="preserve"> PAGEREF _Toc127430380 \h </w:instrText>
            </w:r>
            <w:r w:rsidR="00D57FD8">
              <w:rPr>
                <w:noProof/>
                <w:webHidden/>
              </w:rPr>
            </w:r>
            <w:r w:rsidR="00D57FD8">
              <w:rPr>
                <w:noProof/>
                <w:webHidden/>
              </w:rPr>
              <w:fldChar w:fldCharType="separate"/>
            </w:r>
            <w:r w:rsidR="00D57FD8">
              <w:rPr>
                <w:noProof/>
                <w:webHidden/>
              </w:rPr>
              <w:t>14</w:t>
            </w:r>
            <w:r w:rsidR="00D57FD8">
              <w:rPr>
                <w:noProof/>
                <w:webHidden/>
              </w:rPr>
              <w:fldChar w:fldCharType="end"/>
            </w:r>
          </w:hyperlink>
        </w:p>
        <w:p w14:paraId="131CAFA5" w14:textId="7DCA2179" w:rsidR="00D57FD8" w:rsidRDefault="00000000">
          <w:pPr>
            <w:pStyle w:val="Obsah3"/>
            <w:rPr>
              <w:rFonts w:eastAsiaTheme="minorEastAsia"/>
              <w:noProof/>
              <w:szCs w:val="24"/>
              <w:lang w:eastAsia="cs-CZ"/>
            </w:rPr>
          </w:pPr>
          <w:hyperlink w:anchor="_Toc127430381" w:history="1">
            <w:r w:rsidR="00D57FD8" w:rsidRPr="006E13F7">
              <w:rPr>
                <w:rStyle w:val="Hypertextovodkaz"/>
                <w:noProof/>
              </w:rPr>
              <w:t>2.1.2</w:t>
            </w:r>
            <w:r w:rsidR="00D57FD8">
              <w:rPr>
                <w:rFonts w:eastAsiaTheme="minorEastAsia"/>
                <w:noProof/>
                <w:szCs w:val="24"/>
                <w:lang w:eastAsia="cs-CZ"/>
              </w:rPr>
              <w:tab/>
            </w:r>
            <w:r w:rsidR="00D57FD8" w:rsidRPr="006E13F7">
              <w:rPr>
                <w:rStyle w:val="Hypertextovodkaz"/>
                <w:noProof/>
              </w:rPr>
              <w:t>Reléový modul SDM-6RO</w:t>
            </w:r>
            <w:r w:rsidR="00D57FD8">
              <w:rPr>
                <w:noProof/>
                <w:webHidden/>
              </w:rPr>
              <w:tab/>
            </w:r>
            <w:r w:rsidR="00D57FD8">
              <w:rPr>
                <w:noProof/>
                <w:webHidden/>
              </w:rPr>
              <w:fldChar w:fldCharType="begin"/>
            </w:r>
            <w:r w:rsidR="00D57FD8">
              <w:rPr>
                <w:noProof/>
                <w:webHidden/>
              </w:rPr>
              <w:instrText xml:space="preserve"> PAGEREF _Toc127430381 \h </w:instrText>
            </w:r>
            <w:r w:rsidR="00D57FD8">
              <w:rPr>
                <w:noProof/>
                <w:webHidden/>
              </w:rPr>
            </w:r>
            <w:r w:rsidR="00D57FD8">
              <w:rPr>
                <w:noProof/>
                <w:webHidden/>
              </w:rPr>
              <w:fldChar w:fldCharType="separate"/>
            </w:r>
            <w:r w:rsidR="00D57FD8">
              <w:rPr>
                <w:noProof/>
                <w:webHidden/>
              </w:rPr>
              <w:t>15</w:t>
            </w:r>
            <w:r w:rsidR="00D57FD8">
              <w:rPr>
                <w:noProof/>
                <w:webHidden/>
              </w:rPr>
              <w:fldChar w:fldCharType="end"/>
            </w:r>
          </w:hyperlink>
        </w:p>
        <w:p w14:paraId="4E8B1240" w14:textId="4BDD8866" w:rsidR="00D57FD8" w:rsidRDefault="00000000">
          <w:pPr>
            <w:pStyle w:val="Obsah3"/>
            <w:rPr>
              <w:rFonts w:eastAsiaTheme="minorEastAsia"/>
              <w:noProof/>
              <w:szCs w:val="24"/>
              <w:lang w:eastAsia="cs-CZ"/>
            </w:rPr>
          </w:pPr>
          <w:hyperlink w:anchor="_Toc127430382" w:history="1">
            <w:r w:rsidR="00D57FD8" w:rsidRPr="006E13F7">
              <w:rPr>
                <w:rStyle w:val="Hypertextovodkaz"/>
                <w:noProof/>
              </w:rPr>
              <w:t>2.1.3</w:t>
            </w:r>
            <w:r w:rsidR="00D57FD8">
              <w:rPr>
                <w:rFonts w:eastAsiaTheme="minorEastAsia"/>
                <w:noProof/>
                <w:szCs w:val="24"/>
                <w:lang w:eastAsia="cs-CZ"/>
              </w:rPr>
              <w:tab/>
            </w:r>
            <w:r w:rsidR="00D57FD8" w:rsidRPr="006E13F7">
              <w:rPr>
                <w:rStyle w:val="Hypertextovodkaz"/>
                <w:noProof/>
              </w:rPr>
              <w:t>Zálohování dat a využití GitHub repositáře</w:t>
            </w:r>
            <w:r w:rsidR="00D57FD8">
              <w:rPr>
                <w:noProof/>
                <w:webHidden/>
              </w:rPr>
              <w:tab/>
            </w:r>
            <w:r w:rsidR="00D57FD8">
              <w:rPr>
                <w:noProof/>
                <w:webHidden/>
              </w:rPr>
              <w:fldChar w:fldCharType="begin"/>
            </w:r>
            <w:r w:rsidR="00D57FD8">
              <w:rPr>
                <w:noProof/>
                <w:webHidden/>
              </w:rPr>
              <w:instrText xml:space="preserve"> PAGEREF _Toc127430382 \h </w:instrText>
            </w:r>
            <w:r w:rsidR="00D57FD8">
              <w:rPr>
                <w:noProof/>
                <w:webHidden/>
              </w:rPr>
            </w:r>
            <w:r w:rsidR="00D57FD8">
              <w:rPr>
                <w:noProof/>
                <w:webHidden/>
              </w:rPr>
              <w:fldChar w:fldCharType="separate"/>
            </w:r>
            <w:r w:rsidR="00D57FD8">
              <w:rPr>
                <w:noProof/>
                <w:webHidden/>
              </w:rPr>
              <w:t>15</w:t>
            </w:r>
            <w:r w:rsidR="00D57FD8">
              <w:rPr>
                <w:noProof/>
                <w:webHidden/>
              </w:rPr>
              <w:fldChar w:fldCharType="end"/>
            </w:r>
          </w:hyperlink>
        </w:p>
        <w:p w14:paraId="4847FBC3" w14:textId="4F363BFC" w:rsidR="00D57FD8" w:rsidRDefault="00000000">
          <w:pPr>
            <w:pStyle w:val="Obsah3"/>
            <w:rPr>
              <w:rFonts w:eastAsiaTheme="minorEastAsia"/>
              <w:noProof/>
              <w:szCs w:val="24"/>
              <w:lang w:eastAsia="cs-CZ"/>
            </w:rPr>
          </w:pPr>
          <w:hyperlink w:anchor="_Toc127430383" w:history="1">
            <w:r w:rsidR="00D57FD8" w:rsidRPr="006E13F7">
              <w:rPr>
                <w:rStyle w:val="Hypertextovodkaz"/>
                <w:noProof/>
              </w:rPr>
              <w:t>2.1.4</w:t>
            </w:r>
            <w:r w:rsidR="00D57FD8">
              <w:rPr>
                <w:rFonts w:eastAsiaTheme="minorEastAsia"/>
                <w:noProof/>
                <w:szCs w:val="24"/>
                <w:lang w:eastAsia="cs-CZ"/>
              </w:rPr>
              <w:tab/>
            </w:r>
            <w:r w:rsidR="00D57FD8" w:rsidRPr="006E13F7">
              <w:rPr>
                <w:rStyle w:val="Hypertextovodkaz"/>
                <w:noProof/>
              </w:rPr>
              <w:t>Praktická zkouška REST API a JSON</w:t>
            </w:r>
            <w:r w:rsidR="00D57FD8">
              <w:rPr>
                <w:noProof/>
                <w:webHidden/>
              </w:rPr>
              <w:tab/>
            </w:r>
            <w:r w:rsidR="00D57FD8">
              <w:rPr>
                <w:noProof/>
                <w:webHidden/>
              </w:rPr>
              <w:fldChar w:fldCharType="begin"/>
            </w:r>
            <w:r w:rsidR="00D57FD8">
              <w:rPr>
                <w:noProof/>
                <w:webHidden/>
              </w:rPr>
              <w:instrText xml:space="preserve"> PAGEREF _Toc127430383 \h </w:instrText>
            </w:r>
            <w:r w:rsidR="00D57FD8">
              <w:rPr>
                <w:noProof/>
                <w:webHidden/>
              </w:rPr>
            </w:r>
            <w:r w:rsidR="00D57FD8">
              <w:rPr>
                <w:noProof/>
                <w:webHidden/>
              </w:rPr>
              <w:fldChar w:fldCharType="separate"/>
            </w:r>
            <w:r w:rsidR="00D57FD8">
              <w:rPr>
                <w:noProof/>
                <w:webHidden/>
              </w:rPr>
              <w:t>16</w:t>
            </w:r>
            <w:r w:rsidR="00D57FD8">
              <w:rPr>
                <w:noProof/>
                <w:webHidden/>
              </w:rPr>
              <w:fldChar w:fldCharType="end"/>
            </w:r>
          </w:hyperlink>
        </w:p>
        <w:p w14:paraId="0C9251DE" w14:textId="0D74DA33" w:rsidR="00D57FD8" w:rsidRDefault="00000000">
          <w:pPr>
            <w:pStyle w:val="Obsah2"/>
            <w:rPr>
              <w:rFonts w:eastAsiaTheme="minorEastAsia"/>
              <w:noProof/>
              <w:szCs w:val="24"/>
              <w:lang w:eastAsia="cs-CZ"/>
            </w:rPr>
          </w:pPr>
          <w:hyperlink w:anchor="_Toc127430384" w:history="1">
            <w:r w:rsidR="00D57FD8" w:rsidRPr="006E13F7">
              <w:rPr>
                <w:rStyle w:val="Hypertextovodkaz"/>
                <w:noProof/>
              </w:rPr>
              <w:t>2.2</w:t>
            </w:r>
            <w:r w:rsidR="00D57FD8">
              <w:rPr>
                <w:rFonts w:eastAsiaTheme="minorEastAsia"/>
                <w:noProof/>
                <w:szCs w:val="24"/>
                <w:lang w:eastAsia="cs-CZ"/>
              </w:rPr>
              <w:tab/>
            </w:r>
            <w:r w:rsidR="00D57FD8" w:rsidRPr="006E13F7">
              <w:rPr>
                <w:rStyle w:val="Hypertextovodkaz"/>
                <w:noProof/>
              </w:rPr>
              <w:t>Tvorba SW pro M5stack moduly</w:t>
            </w:r>
            <w:r w:rsidR="00D57FD8">
              <w:rPr>
                <w:noProof/>
                <w:webHidden/>
              </w:rPr>
              <w:tab/>
            </w:r>
            <w:r w:rsidR="00D57FD8">
              <w:rPr>
                <w:noProof/>
                <w:webHidden/>
              </w:rPr>
              <w:fldChar w:fldCharType="begin"/>
            </w:r>
            <w:r w:rsidR="00D57FD8">
              <w:rPr>
                <w:noProof/>
                <w:webHidden/>
              </w:rPr>
              <w:instrText xml:space="preserve"> PAGEREF _Toc127430384 \h </w:instrText>
            </w:r>
            <w:r w:rsidR="00D57FD8">
              <w:rPr>
                <w:noProof/>
                <w:webHidden/>
              </w:rPr>
            </w:r>
            <w:r w:rsidR="00D57FD8">
              <w:rPr>
                <w:noProof/>
                <w:webHidden/>
              </w:rPr>
              <w:fldChar w:fldCharType="separate"/>
            </w:r>
            <w:r w:rsidR="00D57FD8">
              <w:rPr>
                <w:noProof/>
                <w:webHidden/>
              </w:rPr>
              <w:t>17</w:t>
            </w:r>
            <w:r w:rsidR="00D57FD8">
              <w:rPr>
                <w:noProof/>
                <w:webHidden/>
              </w:rPr>
              <w:fldChar w:fldCharType="end"/>
            </w:r>
          </w:hyperlink>
        </w:p>
        <w:p w14:paraId="645B65F2" w14:textId="486E6E03" w:rsidR="00D57FD8" w:rsidRDefault="00000000">
          <w:pPr>
            <w:pStyle w:val="Obsah3"/>
            <w:rPr>
              <w:rFonts w:eastAsiaTheme="minorEastAsia"/>
              <w:noProof/>
              <w:szCs w:val="24"/>
              <w:lang w:eastAsia="cs-CZ"/>
            </w:rPr>
          </w:pPr>
          <w:hyperlink w:anchor="_Toc127430385" w:history="1">
            <w:r w:rsidR="00D57FD8" w:rsidRPr="006E13F7">
              <w:rPr>
                <w:rStyle w:val="Hypertextovodkaz"/>
                <w:noProof/>
              </w:rPr>
              <w:t>2.2.1</w:t>
            </w:r>
            <w:r w:rsidR="00D57FD8">
              <w:rPr>
                <w:rFonts w:eastAsiaTheme="minorEastAsia"/>
                <w:noProof/>
                <w:szCs w:val="24"/>
                <w:lang w:eastAsia="cs-CZ"/>
              </w:rPr>
              <w:tab/>
            </w:r>
            <w:r w:rsidR="00D57FD8" w:rsidRPr="006E13F7">
              <w:rPr>
                <w:rStyle w:val="Hypertextovodkaz"/>
                <w:noProof/>
              </w:rPr>
              <w:t>Ovládání Atom Lite pomocí AT commandů</w:t>
            </w:r>
            <w:r w:rsidR="00D57FD8">
              <w:rPr>
                <w:noProof/>
                <w:webHidden/>
              </w:rPr>
              <w:tab/>
            </w:r>
            <w:r w:rsidR="00D57FD8">
              <w:rPr>
                <w:noProof/>
                <w:webHidden/>
              </w:rPr>
              <w:fldChar w:fldCharType="begin"/>
            </w:r>
            <w:r w:rsidR="00D57FD8">
              <w:rPr>
                <w:noProof/>
                <w:webHidden/>
              </w:rPr>
              <w:instrText xml:space="preserve"> PAGEREF _Toc127430385 \h </w:instrText>
            </w:r>
            <w:r w:rsidR="00D57FD8">
              <w:rPr>
                <w:noProof/>
                <w:webHidden/>
              </w:rPr>
            </w:r>
            <w:r w:rsidR="00D57FD8">
              <w:rPr>
                <w:noProof/>
                <w:webHidden/>
              </w:rPr>
              <w:fldChar w:fldCharType="separate"/>
            </w:r>
            <w:r w:rsidR="00D57FD8">
              <w:rPr>
                <w:noProof/>
                <w:webHidden/>
              </w:rPr>
              <w:t>17</w:t>
            </w:r>
            <w:r w:rsidR="00D57FD8">
              <w:rPr>
                <w:noProof/>
                <w:webHidden/>
              </w:rPr>
              <w:fldChar w:fldCharType="end"/>
            </w:r>
          </w:hyperlink>
        </w:p>
        <w:p w14:paraId="2162ECE0" w14:textId="6655317D" w:rsidR="00D57FD8" w:rsidRDefault="00000000">
          <w:pPr>
            <w:pStyle w:val="Obsah3"/>
            <w:rPr>
              <w:rFonts w:eastAsiaTheme="minorEastAsia"/>
              <w:noProof/>
              <w:szCs w:val="24"/>
              <w:lang w:eastAsia="cs-CZ"/>
            </w:rPr>
          </w:pPr>
          <w:hyperlink w:anchor="_Toc127430386" w:history="1">
            <w:r w:rsidR="00D57FD8" w:rsidRPr="006E13F7">
              <w:rPr>
                <w:rStyle w:val="Hypertextovodkaz"/>
                <w:noProof/>
              </w:rPr>
              <w:t>2.2.2</w:t>
            </w:r>
            <w:r w:rsidR="00D57FD8">
              <w:rPr>
                <w:rFonts w:eastAsiaTheme="minorEastAsia"/>
                <w:noProof/>
                <w:szCs w:val="24"/>
                <w:lang w:eastAsia="cs-CZ"/>
              </w:rPr>
              <w:tab/>
            </w:r>
            <w:r w:rsidR="00D57FD8" w:rsidRPr="006E13F7">
              <w:rPr>
                <w:rStyle w:val="Hypertextovodkaz"/>
                <w:noProof/>
              </w:rPr>
              <w:t>Volba MQTT serveru</w:t>
            </w:r>
            <w:r w:rsidR="00D57FD8">
              <w:rPr>
                <w:noProof/>
                <w:webHidden/>
              </w:rPr>
              <w:tab/>
            </w:r>
            <w:r w:rsidR="00D57FD8">
              <w:rPr>
                <w:noProof/>
                <w:webHidden/>
              </w:rPr>
              <w:fldChar w:fldCharType="begin"/>
            </w:r>
            <w:r w:rsidR="00D57FD8">
              <w:rPr>
                <w:noProof/>
                <w:webHidden/>
              </w:rPr>
              <w:instrText xml:space="preserve"> PAGEREF _Toc127430386 \h </w:instrText>
            </w:r>
            <w:r w:rsidR="00D57FD8">
              <w:rPr>
                <w:noProof/>
                <w:webHidden/>
              </w:rPr>
            </w:r>
            <w:r w:rsidR="00D57FD8">
              <w:rPr>
                <w:noProof/>
                <w:webHidden/>
              </w:rPr>
              <w:fldChar w:fldCharType="separate"/>
            </w:r>
            <w:r w:rsidR="00D57FD8">
              <w:rPr>
                <w:noProof/>
                <w:webHidden/>
              </w:rPr>
              <w:t>17</w:t>
            </w:r>
            <w:r w:rsidR="00D57FD8">
              <w:rPr>
                <w:noProof/>
                <w:webHidden/>
              </w:rPr>
              <w:fldChar w:fldCharType="end"/>
            </w:r>
          </w:hyperlink>
        </w:p>
        <w:p w14:paraId="6B261FCB" w14:textId="50B384E9" w:rsidR="00D57FD8" w:rsidRDefault="00000000">
          <w:pPr>
            <w:pStyle w:val="Obsah3"/>
            <w:rPr>
              <w:rFonts w:eastAsiaTheme="minorEastAsia"/>
              <w:noProof/>
              <w:szCs w:val="24"/>
              <w:lang w:eastAsia="cs-CZ"/>
            </w:rPr>
          </w:pPr>
          <w:hyperlink w:anchor="_Toc127430387" w:history="1">
            <w:r w:rsidR="00D57FD8" w:rsidRPr="006E13F7">
              <w:rPr>
                <w:rStyle w:val="Hypertextovodkaz"/>
                <w:noProof/>
              </w:rPr>
              <w:t>2.2.3</w:t>
            </w:r>
            <w:r w:rsidR="00D57FD8">
              <w:rPr>
                <w:rFonts w:eastAsiaTheme="minorEastAsia"/>
                <w:noProof/>
                <w:szCs w:val="24"/>
                <w:lang w:eastAsia="cs-CZ"/>
              </w:rPr>
              <w:tab/>
            </w:r>
            <w:r w:rsidR="00D57FD8" w:rsidRPr="006E13F7">
              <w:rPr>
                <w:rStyle w:val="Hypertextovodkaz"/>
                <w:noProof/>
              </w:rPr>
              <w:t>Tvorba spojení s MQTT serverem</w:t>
            </w:r>
            <w:r w:rsidR="00D57FD8">
              <w:rPr>
                <w:noProof/>
                <w:webHidden/>
              </w:rPr>
              <w:tab/>
            </w:r>
            <w:r w:rsidR="00D57FD8">
              <w:rPr>
                <w:noProof/>
                <w:webHidden/>
              </w:rPr>
              <w:fldChar w:fldCharType="begin"/>
            </w:r>
            <w:r w:rsidR="00D57FD8">
              <w:rPr>
                <w:noProof/>
                <w:webHidden/>
              </w:rPr>
              <w:instrText xml:space="preserve"> PAGEREF _Toc127430387 \h </w:instrText>
            </w:r>
            <w:r w:rsidR="00D57FD8">
              <w:rPr>
                <w:noProof/>
                <w:webHidden/>
              </w:rPr>
            </w:r>
            <w:r w:rsidR="00D57FD8">
              <w:rPr>
                <w:noProof/>
                <w:webHidden/>
              </w:rPr>
              <w:fldChar w:fldCharType="separate"/>
            </w:r>
            <w:r w:rsidR="00D57FD8">
              <w:rPr>
                <w:noProof/>
                <w:webHidden/>
              </w:rPr>
              <w:t>18</w:t>
            </w:r>
            <w:r w:rsidR="00D57FD8">
              <w:rPr>
                <w:noProof/>
                <w:webHidden/>
              </w:rPr>
              <w:fldChar w:fldCharType="end"/>
            </w:r>
          </w:hyperlink>
        </w:p>
        <w:p w14:paraId="309EA775" w14:textId="500F096E" w:rsidR="00D57FD8" w:rsidRDefault="00000000">
          <w:pPr>
            <w:pStyle w:val="Obsah3"/>
            <w:rPr>
              <w:rFonts w:eastAsiaTheme="minorEastAsia"/>
              <w:noProof/>
              <w:szCs w:val="24"/>
              <w:lang w:eastAsia="cs-CZ"/>
            </w:rPr>
          </w:pPr>
          <w:hyperlink w:anchor="_Toc127430388" w:history="1">
            <w:r w:rsidR="00D57FD8" w:rsidRPr="006E13F7">
              <w:rPr>
                <w:rStyle w:val="Hypertextovodkaz"/>
                <w:noProof/>
              </w:rPr>
              <w:t>2.2.4</w:t>
            </w:r>
            <w:r w:rsidR="00D57FD8">
              <w:rPr>
                <w:rFonts w:eastAsiaTheme="minorEastAsia"/>
                <w:noProof/>
                <w:szCs w:val="24"/>
                <w:lang w:eastAsia="cs-CZ"/>
              </w:rPr>
              <w:tab/>
            </w:r>
            <w:r w:rsidR="00D57FD8" w:rsidRPr="006E13F7">
              <w:rPr>
                <w:rStyle w:val="Hypertextovodkaz"/>
                <w:noProof/>
              </w:rPr>
              <w:t>Vytváření základního UI</w:t>
            </w:r>
            <w:r w:rsidR="00D57FD8">
              <w:rPr>
                <w:noProof/>
                <w:webHidden/>
              </w:rPr>
              <w:tab/>
            </w:r>
            <w:r w:rsidR="00D57FD8">
              <w:rPr>
                <w:noProof/>
                <w:webHidden/>
              </w:rPr>
              <w:fldChar w:fldCharType="begin"/>
            </w:r>
            <w:r w:rsidR="00D57FD8">
              <w:rPr>
                <w:noProof/>
                <w:webHidden/>
              </w:rPr>
              <w:instrText xml:space="preserve"> PAGEREF _Toc127430388 \h </w:instrText>
            </w:r>
            <w:r w:rsidR="00D57FD8">
              <w:rPr>
                <w:noProof/>
                <w:webHidden/>
              </w:rPr>
            </w:r>
            <w:r w:rsidR="00D57FD8">
              <w:rPr>
                <w:noProof/>
                <w:webHidden/>
              </w:rPr>
              <w:fldChar w:fldCharType="separate"/>
            </w:r>
            <w:r w:rsidR="00D57FD8">
              <w:rPr>
                <w:noProof/>
                <w:webHidden/>
              </w:rPr>
              <w:t>19</w:t>
            </w:r>
            <w:r w:rsidR="00D57FD8">
              <w:rPr>
                <w:noProof/>
                <w:webHidden/>
              </w:rPr>
              <w:fldChar w:fldCharType="end"/>
            </w:r>
          </w:hyperlink>
        </w:p>
        <w:p w14:paraId="518AFEF5" w14:textId="3C0CA1A0" w:rsidR="00D57FD8" w:rsidRDefault="00000000">
          <w:pPr>
            <w:pStyle w:val="Obsah2"/>
            <w:rPr>
              <w:rFonts w:eastAsiaTheme="minorEastAsia"/>
              <w:noProof/>
              <w:szCs w:val="24"/>
              <w:lang w:eastAsia="cs-CZ"/>
            </w:rPr>
          </w:pPr>
          <w:hyperlink w:anchor="_Toc127430389" w:history="1">
            <w:r w:rsidR="00D57FD8" w:rsidRPr="006E13F7">
              <w:rPr>
                <w:rStyle w:val="Hypertextovodkaz"/>
                <w:noProof/>
              </w:rPr>
              <w:t>2.3</w:t>
            </w:r>
            <w:r w:rsidR="00D57FD8">
              <w:rPr>
                <w:rFonts w:eastAsiaTheme="minorEastAsia"/>
                <w:noProof/>
                <w:szCs w:val="24"/>
                <w:lang w:eastAsia="cs-CZ"/>
              </w:rPr>
              <w:tab/>
            </w:r>
            <w:r w:rsidR="00D57FD8" w:rsidRPr="006E13F7">
              <w:rPr>
                <w:rStyle w:val="Hypertextovodkaz"/>
                <w:noProof/>
              </w:rPr>
              <w:t>Ovládání reléového modulu SDM-6R0</w:t>
            </w:r>
            <w:r w:rsidR="00D57FD8">
              <w:rPr>
                <w:noProof/>
                <w:webHidden/>
              </w:rPr>
              <w:tab/>
            </w:r>
            <w:r w:rsidR="00D57FD8">
              <w:rPr>
                <w:noProof/>
                <w:webHidden/>
              </w:rPr>
              <w:fldChar w:fldCharType="begin"/>
            </w:r>
            <w:r w:rsidR="00D57FD8">
              <w:rPr>
                <w:noProof/>
                <w:webHidden/>
              </w:rPr>
              <w:instrText xml:space="preserve"> PAGEREF _Toc127430389 \h </w:instrText>
            </w:r>
            <w:r w:rsidR="00D57FD8">
              <w:rPr>
                <w:noProof/>
                <w:webHidden/>
              </w:rPr>
            </w:r>
            <w:r w:rsidR="00D57FD8">
              <w:rPr>
                <w:noProof/>
                <w:webHidden/>
              </w:rPr>
              <w:fldChar w:fldCharType="separate"/>
            </w:r>
            <w:r w:rsidR="00D57FD8">
              <w:rPr>
                <w:noProof/>
                <w:webHidden/>
              </w:rPr>
              <w:t>20</w:t>
            </w:r>
            <w:r w:rsidR="00D57FD8">
              <w:rPr>
                <w:noProof/>
                <w:webHidden/>
              </w:rPr>
              <w:fldChar w:fldCharType="end"/>
            </w:r>
          </w:hyperlink>
        </w:p>
        <w:p w14:paraId="5C63D378" w14:textId="158B628F" w:rsidR="00D57FD8" w:rsidRDefault="00000000">
          <w:pPr>
            <w:pStyle w:val="Obsah3"/>
            <w:rPr>
              <w:rFonts w:eastAsiaTheme="minorEastAsia"/>
              <w:noProof/>
              <w:szCs w:val="24"/>
              <w:lang w:eastAsia="cs-CZ"/>
            </w:rPr>
          </w:pPr>
          <w:hyperlink w:anchor="_Toc127430390" w:history="1">
            <w:r w:rsidR="00D57FD8" w:rsidRPr="006E13F7">
              <w:rPr>
                <w:rStyle w:val="Hypertextovodkaz"/>
                <w:noProof/>
              </w:rPr>
              <w:t>2.3.1</w:t>
            </w:r>
            <w:r w:rsidR="00D57FD8">
              <w:rPr>
                <w:rFonts w:eastAsiaTheme="minorEastAsia"/>
                <w:noProof/>
                <w:szCs w:val="24"/>
                <w:lang w:eastAsia="cs-CZ"/>
              </w:rPr>
              <w:tab/>
            </w:r>
            <w:r w:rsidR="00D57FD8" w:rsidRPr="006E13F7">
              <w:rPr>
                <w:rStyle w:val="Hypertextovodkaz"/>
                <w:noProof/>
              </w:rPr>
              <w:t>Realizace ovládání v rámci jazyku Python</w:t>
            </w:r>
            <w:r w:rsidR="00D57FD8">
              <w:rPr>
                <w:noProof/>
                <w:webHidden/>
              </w:rPr>
              <w:tab/>
            </w:r>
            <w:r w:rsidR="00D57FD8">
              <w:rPr>
                <w:noProof/>
                <w:webHidden/>
              </w:rPr>
              <w:fldChar w:fldCharType="begin"/>
            </w:r>
            <w:r w:rsidR="00D57FD8">
              <w:rPr>
                <w:noProof/>
                <w:webHidden/>
              </w:rPr>
              <w:instrText xml:space="preserve"> PAGEREF _Toc127430390 \h </w:instrText>
            </w:r>
            <w:r w:rsidR="00D57FD8">
              <w:rPr>
                <w:noProof/>
                <w:webHidden/>
              </w:rPr>
            </w:r>
            <w:r w:rsidR="00D57FD8">
              <w:rPr>
                <w:noProof/>
                <w:webHidden/>
              </w:rPr>
              <w:fldChar w:fldCharType="separate"/>
            </w:r>
            <w:r w:rsidR="00D57FD8">
              <w:rPr>
                <w:noProof/>
                <w:webHidden/>
              </w:rPr>
              <w:t>20</w:t>
            </w:r>
            <w:r w:rsidR="00D57FD8">
              <w:rPr>
                <w:noProof/>
                <w:webHidden/>
              </w:rPr>
              <w:fldChar w:fldCharType="end"/>
            </w:r>
          </w:hyperlink>
        </w:p>
        <w:p w14:paraId="7CB493F5" w14:textId="78166527" w:rsidR="00D57FD8" w:rsidRDefault="00000000">
          <w:pPr>
            <w:pStyle w:val="Obsah3"/>
            <w:rPr>
              <w:rFonts w:eastAsiaTheme="minorEastAsia"/>
              <w:noProof/>
              <w:szCs w:val="24"/>
              <w:lang w:eastAsia="cs-CZ"/>
            </w:rPr>
          </w:pPr>
          <w:hyperlink w:anchor="_Toc127430391" w:history="1">
            <w:r w:rsidR="00D57FD8" w:rsidRPr="006E13F7">
              <w:rPr>
                <w:rStyle w:val="Hypertextovodkaz"/>
                <w:noProof/>
              </w:rPr>
              <w:t>2.3.2</w:t>
            </w:r>
            <w:r w:rsidR="00D57FD8">
              <w:rPr>
                <w:rFonts w:eastAsiaTheme="minorEastAsia"/>
                <w:noProof/>
                <w:szCs w:val="24"/>
                <w:lang w:eastAsia="cs-CZ"/>
              </w:rPr>
              <w:tab/>
            </w:r>
            <w:r w:rsidR="00D57FD8" w:rsidRPr="006E13F7">
              <w:rPr>
                <w:rStyle w:val="Hypertextovodkaz"/>
                <w:noProof/>
              </w:rPr>
              <w:t>!Ovládání! relé pomocí M5stack-core</w:t>
            </w:r>
            <w:r w:rsidR="00D57FD8">
              <w:rPr>
                <w:noProof/>
                <w:webHidden/>
              </w:rPr>
              <w:tab/>
            </w:r>
            <w:r w:rsidR="00D57FD8">
              <w:rPr>
                <w:noProof/>
                <w:webHidden/>
              </w:rPr>
              <w:fldChar w:fldCharType="begin"/>
            </w:r>
            <w:r w:rsidR="00D57FD8">
              <w:rPr>
                <w:noProof/>
                <w:webHidden/>
              </w:rPr>
              <w:instrText xml:space="preserve"> PAGEREF _Toc127430391 \h </w:instrText>
            </w:r>
            <w:r w:rsidR="00D57FD8">
              <w:rPr>
                <w:noProof/>
                <w:webHidden/>
              </w:rPr>
            </w:r>
            <w:r w:rsidR="00D57FD8">
              <w:rPr>
                <w:noProof/>
                <w:webHidden/>
              </w:rPr>
              <w:fldChar w:fldCharType="separate"/>
            </w:r>
            <w:r w:rsidR="00D57FD8">
              <w:rPr>
                <w:noProof/>
                <w:webHidden/>
              </w:rPr>
              <w:t>20</w:t>
            </w:r>
            <w:r w:rsidR="00D57FD8">
              <w:rPr>
                <w:noProof/>
                <w:webHidden/>
              </w:rPr>
              <w:fldChar w:fldCharType="end"/>
            </w:r>
          </w:hyperlink>
        </w:p>
        <w:p w14:paraId="369D1763" w14:textId="6935FB96" w:rsidR="00D57FD8" w:rsidRDefault="00000000">
          <w:pPr>
            <w:pStyle w:val="Obsah2"/>
            <w:rPr>
              <w:rFonts w:eastAsiaTheme="minorEastAsia"/>
              <w:noProof/>
              <w:szCs w:val="24"/>
              <w:lang w:eastAsia="cs-CZ"/>
            </w:rPr>
          </w:pPr>
          <w:hyperlink w:anchor="_Toc127430392" w:history="1">
            <w:r w:rsidR="00D57FD8" w:rsidRPr="006E13F7">
              <w:rPr>
                <w:rStyle w:val="Hypertextovodkaz"/>
                <w:noProof/>
              </w:rPr>
              <w:t>2.4</w:t>
            </w:r>
            <w:r w:rsidR="00D57FD8">
              <w:rPr>
                <w:rFonts w:eastAsiaTheme="minorEastAsia"/>
                <w:noProof/>
                <w:szCs w:val="24"/>
                <w:lang w:eastAsia="cs-CZ"/>
              </w:rPr>
              <w:tab/>
            </w:r>
            <w:r w:rsidR="00D57FD8" w:rsidRPr="006E13F7">
              <w:rPr>
                <w:rStyle w:val="Hypertextovodkaz"/>
                <w:noProof/>
              </w:rPr>
              <w:t>Test dosavadní práce</w:t>
            </w:r>
            <w:r w:rsidR="00D57FD8">
              <w:rPr>
                <w:noProof/>
                <w:webHidden/>
              </w:rPr>
              <w:tab/>
            </w:r>
            <w:r w:rsidR="00D57FD8">
              <w:rPr>
                <w:noProof/>
                <w:webHidden/>
              </w:rPr>
              <w:fldChar w:fldCharType="begin"/>
            </w:r>
            <w:r w:rsidR="00D57FD8">
              <w:rPr>
                <w:noProof/>
                <w:webHidden/>
              </w:rPr>
              <w:instrText xml:space="preserve"> PAGEREF _Toc127430392 \h </w:instrText>
            </w:r>
            <w:r w:rsidR="00D57FD8">
              <w:rPr>
                <w:noProof/>
                <w:webHidden/>
              </w:rPr>
            </w:r>
            <w:r w:rsidR="00D57FD8">
              <w:rPr>
                <w:noProof/>
                <w:webHidden/>
              </w:rPr>
              <w:fldChar w:fldCharType="separate"/>
            </w:r>
            <w:r w:rsidR="00D57FD8">
              <w:rPr>
                <w:noProof/>
                <w:webHidden/>
              </w:rPr>
              <w:t>20</w:t>
            </w:r>
            <w:r w:rsidR="00D57FD8">
              <w:rPr>
                <w:noProof/>
                <w:webHidden/>
              </w:rPr>
              <w:fldChar w:fldCharType="end"/>
            </w:r>
          </w:hyperlink>
        </w:p>
        <w:p w14:paraId="439714B2" w14:textId="763933A1" w:rsidR="00D57FD8" w:rsidRDefault="00000000">
          <w:pPr>
            <w:pStyle w:val="Obsah2"/>
            <w:rPr>
              <w:rFonts w:eastAsiaTheme="minorEastAsia"/>
              <w:noProof/>
              <w:szCs w:val="24"/>
              <w:lang w:eastAsia="cs-CZ"/>
            </w:rPr>
          </w:pPr>
          <w:hyperlink w:anchor="_Toc127430393" w:history="1">
            <w:r w:rsidR="00D57FD8" w:rsidRPr="006E13F7">
              <w:rPr>
                <w:rStyle w:val="Hypertextovodkaz"/>
                <w:noProof/>
              </w:rPr>
              <w:t>2.5</w:t>
            </w:r>
            <w:r w:rsidR="00D57FD8">
              <w:rPr>
                <w:rFonts w:eastAsiaTheme="minorEastAsia"/>
                <w:noProof/>
                <w:szCs w:val="24"/>
                <w:lang w:eastAsia="cs-CZ"/>
              </w:rPr>
              <w:tab/>
            </w:r>
            <w:r w:rsidR="00D57FD8" w:rsidRPr="006E13F7">
              <w:rPr>
                <w:rStyle w:val="Hypertextovodkaz"/>
                <w:noProof/>
              </w:rPr>
              <w:t>Vizualice dat ve webovém rozhraní</w:t>
            </w:r>
            <w:r w:rsidR="00D57FD8">
              <w:rPr>
                <w:noProof/>
                <w:webHidden/>
              </w:rPr>
              <w:tab/>
            </w:r>
            <w:r w:rsidR="00D57FD8">
              <w:rPr>
                <w:noProof/>
                <w:webHidden/>
              </w:rPr>
              <w:fldChar w:fldCharType="begin"/>
            </w:r>
            <w:r w:rsidR="00D57FD8">
              <w:rPr>
                <w:noProof/>
                <w:webHidden/>
              </w:rPr>
              <w:instrText xml:space="preserve"> PAGEREF _Toc127430393 \h </w:instrText>
            </w:r>
            <w:r w:rsidR="00D57FD8">
              <w:rPr>
                <w:noProof/>
                <w:webHidden/>
              </w:rPr>
            </w:r>
            <w:r w:rsidR="00D57FD8">
              <w:rPr>
                <w:noProof/>
                <w:webHidden/>
              </w:rPr>
              <w:fldChar w:fldCharType="separate"/>
            </w:r>
            <w:r w:rsidR="00D57FD8">
              <w:rPr>
                <w:noProof/>
                <w:webHidden/>
              </w:rPr>
              <w:t>20</w:t>
            </w:r>
            <w:r w:rsidR="00D57FD8">
              <w:rPr>
                <w:noProof/>
                <w:webHidden/>
              </w:rPr>
              <w:fldChar w:fldCharType="end"/>
            </w:r>
          </w:hyperlink>
        </w:p>
        <w:p w14:paraId="1601C171" w14:textId="19CA108F" w:rsidR="00D57FD8" w:rsidRDefault="00000000">
          <w:pPr>
            <w:pStyle w:val="Obsah3"/>
            <w:rPr>
              <w:rFonts w:eastAsiaTheme="minorEastAsia"/>
              <w:noProof/>
              <w:szCs w:val="24"/>
              <w:lang w:eastAsia="cs-CZ"/>
            </w:rPr>
          </w:pPr>
          <w:hyperlink w:anchor="_Toc127430394" w:history="1">
            <w:r w:rsidR="00D57FD8" w:rsidRPr="006E13F7">
              <w:rPr>
                <w:rStyle w:val="Hypertextovodkaz"/>
                <w:noProof/>
                <w:lang w:val="x-none"/>
              </w:rPr>
              <w:t>2.5.1</w:t>
            </w:r>
            <w:r w:rsidR="00D57FD8">
              <w:rPr>
                <w:rFonts w:eastAsiaTheme="minorEastAsia"/>
                <w:noProof/>
                <w:szCs w:val="24"/>
                <w:lang w:eastAsia="cs-CZ"/>
              </w:rPr>
              <w:tab/>
            </w:r>
            <w:r w:rsidR="00D57FD8" w:rsidRPr="006E13F7">
              <w:rPr>
                <w:rStyle w:val="Hypertextovodkaz"/>
                <w:noProof/>
                <w:lang w:val="x-none"/>
              </w:rPr>
              <w:t>Úprava Homeassistant UI</w:t>
            </w:r>
            <w:r w:rsidR="00D57FD8">
              <w:rPr>
                <w:noProof/>
                <w:webHidden/>
              </w:rPr>
              <w:tab/>
            </w:r>
            <w:r w:rsidR="00D57FD8">
              <w:rPr>
                <w:noProof/>
                <w:webHidden/>
              </w:rPr>
              <w:fldChar w:fldCharType="begin"/>
            </w:r>
            <w:r w:rsidR="00D57FD8">
              <w:rPr>
                <w:noProof/>
                <w:webHidden/>
              </w:rPr>
              <w:instrText xml:space="preserve"> PAGEREF _Toc127430394 \h </w:instrText>
            </w:r>
            <w:r w:rsidR="00D57FD8">
              <w:rPr>
                <w:noProof/>
                <w:webHidden/>
              </w:rPr>
            </w:r>
            <w:r w:rsidR="00D57FD8">
              <w:rPr>
                <w:noProof/>
                <w:webHidden/>
              </w:rPr>
              <w:fldChar w:fldCharType="separate"/>
            </w:r>
            <w:r w:rsidR="00D57FD8">
              <w:rPr>
                <w:noProof/>
                <w:webHidden/>
              </w:rPr>
              <w:t>20</w:t>
            </w:r>
            <w:r w:rsidR="00D57FD8">
              <w:rPr>
                <w:noProof/>
                <w:webHidden/>
              </w:rPr>
              <w:fldChar w:fldCharType="end"/>
            </w:r>
          </w:hyperlink>
        </w:p>
        <w:p w14:paraId="5C66B82F" w14:textId="692DC7CB" w:rsidR="00D57FD8" w:rsidRDefault="00000000">
          <w:pPr>
            <w:pStyle w:val="Obsah1"/>
            <w:rPr>
              <w:rFonts w:eastAsiaTheme="minorEastAsia"/>
              <w:noProof/>
              <w:szCs w:val="24"/>
              <w:lang w:eastAsia="cs-CZ"/>
            </w:rPr>
          </w:pPr>
          <w:hyperlink w:anchor="_Toc127430395" w:history="1">
            <w:r w:rsidR="00D57FD8" w:rsidRPr="006E13F7">
              <w:rPr>
                <w:rStyle w:val="Hypertextovodkaz"/>
                <w:noProof/>
              </w:rPr>
              <w:t>Závěr</w:t>
            </w:r>
            <w:r w:rsidR="00D57FD8">
              <w:rPr>
                <w:noProof/>
                <w:webHidden/>
              </w:rPr>
              <w:tab/>
            </w:r>
            <w:r w:rsidR="00D57FD8">
              <w:rPr>
                <w:noProof/>
                <w:webHidden/>
              </w:rPr>
              <w:fldChar w:fldCharType="begin"/>
            </w:r>
            <w:r w:rsidR="00D57FD8">
              <w:rPr>
                <w:noProof/>
                <w:webHidden/>
              </w:rPr>
              <w:instrText xml:space="preserve"> PAGEREF _Toc127430395 \h </w:instrText>
            </w:r>
            <w:r w:rsidR="00D57FD8">
              <w:rPr>
                <w:noProof/>
                <w:webHidden/>
              </w:rPr>
            </w:r>
            <w:r w:rsidR="00D57FD8">
              <w:rPr>
                <w:noProof/>
                <w:webHidden/>
              </w:rPr>
              <w:fldChar w:fldCharType="separate"/>
            </w:r>
            <w:r w:rsidR="00D57FD8">
              <w:rPr>
                <w:noProof/>
                <w:webHidden/>
              </w:rPr>
              <w:t>21</w:t>
            </w:r>
            <w:r w:rsidR="00D57FD8">
              <w:rPr>
                <w:noProof/>
                <w:webHidden/>
              </w:rPr>
              <w:fldChar w:fldCharType="end"/>
            </w:r>
          </w:hyperlink>
        </w:p>
        <w:p w14:paraId="6BB4BC63" w14:textId="6B7EA334" w:rsidR="00D57FD8" w:rsidRDefault="00000000">
          <w:pPr>
            <w:pStyle w:val="Obsah1"/>
            <w:rPr>
              <w:rFonts w:eastAsiaTheme="minorEastAsia"/>
              <w:noProof/>
              <w:szCs w:val="24"/>
              <w:lang w:eastAsia="cs-CZ"/>
            </w:rPr>
          </w:pPr>
          <w:hyperlink w:anchor="_Toc127430396" w:history="1">
            <w:r w:rsidR="00D57FD8" w:rsidRPr="006E13F7">
              <w:rPr>
                <w:rStyle w:val="Hypertextovodkaz"/>
                <w:noProof/>
              </w:rPr>
              <w:t>Seznam zkratek a odborných výrazů</w:t>
            </w:r>
            <w:r w:rsidR="00D57FD8">
              <w:rPr>
                <w:noProof/>
                <w:webHidden/>
              </w:rPr>
              <w:tab/>
            </w:r>
            <w:r w:rsidR="00D57FD8">
              <w:rPr>
                <w:noProof/>
                <w:webHidden/>
              </w:rPr>
              <w:fldChar w:fldCharType="begin"/>
            </w:r>
            <w:r w:rsidR="00D57FD8">
              <w:rPr>
                <w:noProof/>
                <w:webHidden/>
              </w:rPr>
              <w:instrText xml:space="preserve"> PAGEREF _Toc127430396 \h </w:instrText>
            </w:r>
            <w:r w:rsidR="00D57FD8">
              <w:rPr>
                <w:noProof/>
                <w:webHidden/>
              </w:rPr>
            </w:r>
            <w:r w:rsidR="00D57FD8">
              <w:rPr>
                <w:noProof/>
                <w:webHidden/>
              </w:rPr>
              <w:fldChar w:fldCharType="separate"/>
            </w:r>
            <w:r w:rsidR="00D57FD8">
              <w:rPr>
                <w:noProof/>
                <w:webHidden/>
              </w:rPr>
              <w:t>22</w:t>
            </w:r>
            <w:r w:rsidR="00D57FD8">
              <w:rPr>
                <w:noProof/>
                <w:webHidden/>
              </w:rPr>
              <w:fldChar w:fldCharType="end"/>
            </w:r>
          </w:hyperlink>
        </w:p>
        <w:p w14:paraId="0FAC0F97" w14:textId="03E87157" w:rsidR="00D57FD8" w:rsidRDefault="00000000">
          <w:pPr>
            <w:pStyle w:val="Obsah1"/>
            <w:rPr>
              <w:rFonts w:eastAsiaTheme="minorEastAsia"/>
              <w:noProof/>
              <w:szCs w:val="24"/>
              <w:lang w:eastAsia="cs-CZ"/>
            </w:rPr>
          </w:pPr>
          <w:hyperlink w:anchor="_Toc127430397" w:history="1">
            <w:r w:rsidR="00D57FD8" w:rsidRPr="006E13F7">
              <w:rPr>
                <w:rStyle w:val="Hypertextovodkaz"/>
                <w:noProof/>
              </w:rPr>
              <w:t>Seznam obrázků</w:t>
            </w:r>
            <w:r w:rsidR="00D57FD8">
              <w:rPr>
                <w:noProof/>
                <w:webHidden/>
              </w:rPr>
              <w:tab/>
            </w:r>
            <w:r w:rsidR="00D57FD8">
              <w:rPr>
                <w:noProof/>
                <w:webHidden/>
              </w:rPr>
              <w:fldChar w:fldCharType="begin"/>
            </w:r>
            <w:r w:rsidR="00D57FD8">
              <w:rPr>
                <w:noProof/>
                <w:webHidden/>
              </w:rPr>
              <w:instrText xml:space="preserve"> PAGEREF _Toc127430397 \h </w:instrText>
            </w:r>
            <w:r w:rsidR="00D57FD8">
              <w:rPr>
                <w:noProof/>
                <w:webHidden/>
              </w:rPr>
            </w:r>
            <w:r w:rsidR="00D57FD8">
              <w:rPr>
                <w:noProof/>
                <w:webHidden/>
              </w:rPr>
              <w:fldChar w:fldCharType="separate"/>
            </w:r>
            <w:r w:rsidR="00D57FD8">
              <w:rPr>
                <w:noProof/>
                <w:webHidden/>
              </w:rPr>
              <w:t>23</w:t>
            </w:r>
            <w:r w:rsidR="00D57FD8">
              <w:rPr>
                <w:noProof/>
                <w:webHidden/>
              </w:rPr>
              <w:fldChar w:fldCharType="end"/>
            </w:r>
          </w:hyperlink>
        </w:p>
        <w:p w14:paraId="56DEBD71" w14:textId="25A2B997" w:rsidR="00D57FD8" w:rsidRDefault="00000000">
          <w:pPr>
            <w:pStyle w:val="Obsah1"/>
            <w:rPr>
              <w:rFonts w:eastAsiaTheme="minorEastAsia"/>
              <w:noProof/>
              <w:szCs w:val="24"/>
              <w:lang w:eastAsia="cs-CZ"/>
            </w:rPr>
          </w:pPr>
          <w:hyperlink w:anchor="_Toc127430398" w:history="1">
            <w:r w:rsidR="00D57FD8" w:rsidRPr="006E13F7">
              <w:rPr>
                <w:rStyle w:val="Hypertextovodkaz"/>
                <w:noProof/>
              </w:rPr>
              <w:t>Použité zdroje</w:t>
            </w:r>
            <w:r w:rsidR="00D57FD8">
              <w:rPr>
                <w:noProof/>
                <w:webHidden/>
              </w:rPr>
              <w:tab/>
            </w:r>
            <w:r w:rsidR="00D57FD8">
              <w:rPr>
                <w:noProof/>
                <w:webHidden/>
              </w:rPr>
              <w:fldChar w:fldCharType="begin"/>
            </w:r>
            <w:r w:rsidR="00D57FD8">
              <w:rPr>
                <w:noProof/>
                <w:webHidden/>
              </w:rPr>
              <w:instrText xml:space="preserve"> PAGEREF _Toc127430398 \h </w:instrText>
            </w:r>
            <w:r w:rsidR="00D57FD8">
              <w:rPr>
                <w:noProof/>
                <w:webHidden/>
              </w:rPr>
            </w:r>
            <w:r w:rsidR="00D57FD8">
              <w:rPr>
                <w:noProof/>
                <w:webHidden/>
              </w:rPr>
              <w:fldChar w:fldCharType="separate"/>
            </w:r>
            <w:r w:rsidR="00D57FD8">
              <w:rPr>
                <w:noProof/>
                <w:webHidden/>
              </w:rPr>
              <w:t>24</w:t>
            </w:r>
            <w:r w:rsidR="00D57FD8">
              <w:rPr>
                <w:noProof/>
                <w:webHidden/>
              </w:rPr>
              <w:fldChar w:fldCharType="end"/>
            </w:r>
          </w:hyperlink>
        </w:p>
        <w:p w14:paraId="3A166A9F" w14:textId="3B5D62E5" w:rsidR="00D57FD8" w:rsidRDefault="00000000">
          <w:pPr>
            <w:pStyle w:val="Obsah1"/>
            <w:tabs>
              <w:tab w:val="left" w:pos="720"/>
            </w:tabs>
            <w:rPr>
              <w:rFonts w:eastAsiaTheme="minorEastAsia"/>
              <w:noProof/>
              <w:szCs w:val="24"/>
              <w:lang w:eastAsia="cs-CZ"/>
            </w:rPr>
          </w:pPr>
          <w:hyperlink w:anchor="_Toc127430399" w:history="1">
            <w:r w:rsidR="00D57FD8" w:rsidRPr="006E13F7">
              <w:rPr>
                <w:rStyle w:val="Hypertextovodkaz"/>
                <w:noProof/>
              </w:rPr>
              <w:t>A.</w:t>
            </w:r>
            <w:r w:rsidR="00D57FD8">
              <w:rPr>
                <w:rFonts w:eastAsiaTheme="minorEastAsia"/>
                <w:noProof/>
                <w:szCs w:val="24"/>
                <w:lang w:eastAsia="cs-CZ"/>
              </w:rPr>
              <w:tab/>
            </w:r>
            <w:r w:rsidR="00D57FD8" w:rsidRPr="006E13F7">
              <w:rPr>
                <w:rStyle w:val="Hypertextovodkaz"/>
                <w:noProof/>
              </w:rPr>
              <w:t>Seznam přiložených souborů</w:t>
            </w:r>
            <w:r w:rsidR="00D57FD8">
              <w:rPr>
                <w:noProof/>
                <w:webHidden/>
              </w:rPr>
              <w:tab/>
            </w:r>
            <w:r w:rsidR="00D57FD8">
              <w:rPr>
                <w:noProof/>
                <w:webHidden/>
              </w:rPr>
              <w:fldChar w:fldCharType="begin"/>
            </w:r>
            <w:r w:rsidR="00D57FD8">
              <w:rPr>
                <w:noProof/>
                <w:webHidden/>
              </w:rPr>
              <w:instrText xml:space="preserve"> PAGEREF _Toc127430399 \h </w:instrText>
            </w:r>
            <w:r w:rsidR="00D57FD8">
              <w:rPr>
                <w:noProof/>
                <w:webHidden/>
              </w:rPr>
            </w:r>
            <w:r w:rsidR="00D57FD8">
              <w:rPr>
                <w:noProof/>
                <w:webHidden/>
              </w:rPr>
              <w:fldChar w:fldCharType="separate"/>
            </w:r>
            <w:r w:rsidR="00D57FD8">
              <w:rPr>
                <w:noProof/>
                <w:webHidden/>
              </w:rPr>
              <w:t>I</w:t>
            </w:r>
            <w:r w:rsidR="00D57FD8">
              <w:rPr>
                <w:noProof/>
                <w:webHidden/>
              </w:rPr>
              <w:fldChar w:fldCharType="end"/>
            </w:r>
          </w:hyperlink>
        </w:p>
        <w:p w14:paraId="3BBCB037" w14:textId="0905360C"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7430354"/>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7BAB9984"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 xml:space="preserve">každý čtvrtek ve firmě od 8. 9. 2022 do ………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38263B1" w14:textId="37597FB2" w:rsidR="00C57CE0" w:rsidRPr="00E5620A" w:rsidRDefault="00C57CE0" w:rsidP="00C57CE0">
      <w:pPr>
        <w:pStyle w:val="Sta"/>
        <w:ind w:firstLine="708"/>
        <w:rPr>
          <w:lang w:eastAsia="en-US"/>
        </w:rPr>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 </w:t>
      </w:r>
    </w:p>
    <w:p w14:paraId="78207A9F" w14:textId="77777777" w:rsidR="00C57CE0" w:rsidRPr="00C57CE0" w:rsidRDefault="00C57CE0" w:rsidP="00C57CE0">
      <w:pPr>
        <w:pStyle w:val="Sta"/>
        <w:ind w:firstLine="0"/>
        <w:rPr>
          <w:lang w:eastAsia="en-US"/>
        </w:rPr>
      </w:pPr>
    </w:p>
    <w:p w14:paraId="17E353DF" w14:textId="449F1F34" w:rsidR="00A758D8" w:rsidRDefault="00C57CE0" w:rsidP="001860A3">
      <w:pPr>
        <w:pStyle w:val="Nadpis1"/>
      </w:pPr>
      <w:bookmarkStart w:id="5" w:name="_Toc127430355"/>
      <w:r>
        <w:lastRenderedPageBreak/>
        <w:t>Teoretická část</w:t>
      </w:r>
      <w:bookmarkEnd w:id="5"/>
    </w:p>
    <w:p w14:paraId="277CEB8E" w14:textId="62EE1698" w:rsidR="00C72542" w:rsidRDefault="00C72542" w:rsidP="00B176A8">
      <w:pPr>
        <w:ind w:left="708"/>
      </w:pPr>
      <w:r>
        <w:t xml:space="preserve">Jedná se o popis teoretické části. Popisuji a vysvětluji zde technologie, které jsem při práci použil nebo jsem s nimi pouze přišel do styku v podobě dalších alternativ. </w:t>
      </w:r>
    </w:p>
    <w:p w14:paraId="62E59DEF" w14:textId="7FA88DDE" w:rsidR="00D760A6" w:rsidRDefault="00D760A6" w:rsidP="00D760A6">
      <w:pPr>
        <w:pStyle w:val="Nadpis2"/>
      </w:pPr>
      <w:bookmarkStart w:id="6" w:name="_Toc127430356"/>
      <w:r>
        <w:t>Hardware</w:t>
      </w:r>
      <w:bookmarkEnd w:id="6"/>
    </w:p>
    <w:p w14:paraId="00577577" w14:textId="200000D9" w:rsidR="00EA0709" w:rsidRDefault="00EA0709" w:rsidP="00B176A8">
      <w:pPr>
        <w:ind w:left="708"/>
      </w:pPr>
      <w:r>
        <w:t xml:space="preserve">V této kapitole se věnuji použitému Hardwaru neboli fyzickým komponentům, které jsem použil v rámci mé maturitní práce. </w:t>
      </w:r>
      <w:r w:rsidR="00D57FD8">
        <w:t xml:space="preserve"> Převážně popisuji komunikační protokoly, proto je důležité zmínit vrstvy do kterých se komunikace dělí v rámci ISO/OSI. Které mají pevně dané pořadí. </w:t>
      </w:r>
    </w:p>
    <w:p w14:paraId="0FF3007F" w14:textId="5C5ECD77" w:rsidR="00D57FD8" w:rsidRDefault="00D57FD8" w:rsidP="00D57FD8">
      <w:pPr>
        <w:pStyle w:val="Odstavecseseznamem"/>
        <w:numPr>
          <w:ilvl w:val="0"/>
          <w:numId w:val="31"/>
        </w:numPr>
      </w:pPr>
      <w:r>
        <w:t xml:space="preserve">Fyzická </w:t>
      </w:r>
    </w:p>
    <w:p w14:paraId="496260C5" w14:textId="755D06FC" w:rsidR="00D57FD8" w:rsidRDefault="00D57FD8" w:rsidP="00D57FD8">
      <w:pPr>
        <w:pStyle w:val="Odstavecseseznamem"/>
        <w:numPr>
          <w:ilvl w:val="0"/>
          <w:numId w:val="31"/>
        </w:numPr>
      </w:pPr>
      <w:r>
        <w:t xml:space="preserve">Spojová </w:t>
      </w:r>
    </w:p>
    <w:p w14:paraId="1542B7B8" w14:textId="0CCF1258" w:rsidR="00D57FD8" w:rsidRPr="00D57FD8" w:rsidRDefault="00D57FD8" w:rsidP="00D57FD8">
      <w:pPr>
        <w:pStyle w:val="Odstavecseseznamem"/>
        <w:numPr>
          <w:ilvl w:val="0"/>
          <w:numId w:val="31"/>
        </w:numPr>
      </w:pPr>
      <w:proofErr w:type="spellStart"/>
      <w:r>
        <w:t>Sí</w:t>
      </w:r>
      <w:r>
        <w:rPr>
          <w:lang w:val="x-none"/>
        </w:rPr>
        <w:t>ťová</w:t>
      </w:r>
      <w:proofErr w:type="spellEnd"/>
      <w:r>
        <w:rPr>
          <w:lang w:val="x-none"/>
        </w:rPr>
        <w:t xml:space="preserve"> </w:t>
      </w:r>
    </w:p>
    <w:p w14:paraId="521CFB74" w14:textId="1020BC82" w:rsidR="00D57FD8" w:rsidRPr="00D57FD8" w:rsidRDefault="00D57FD8" w:rsidP="00D57FD8">
      <w:pPr>
        <w:pStyle w:val="Odstavecseseznamem"/>
        <w:numPr>
          <w:ilvl w:val="0"/>
          <w:numId w:val="31"/>
        </w:numPr>
      </w:pPr>
      <w:r>
        <w:rPr>
          <w:lang w:val="x-none"/>
        </w:rPr>
        <w:t xml:space="preserve">Transportní </w:t>
      </w:r>
    </w:p>
    <w:p w14:paraId="2E40CAF8" w14:textId="2E3E5BCA" w:rsidR="00D57FD8" w:rsidRPr="00D57FD8" w:rsidRDefault="00D57FD8" w:rsidP="00D57FD8">
      <w:pPr>
        <w:pStyle w:val="Odstavecseseznamem"/>
        <w:numPr>
          <w:ilvl w:val="0"/>
          <w:numId w:val="31"/>
        </w:numPr>
      </w:pPr>
      <w:r>
        <w:rPr>
          <w:lang w:val="x-none"/>
        </w:rPr>
        <w:t xml:space="preserve">Relační </w:t>
      </w:r>
    </w:p>
    <w:p w14:paraId="13795D62" w14:textId="74D4ED8E" w:rsidR="00D57FD8" w:rsidRDefault="00D57FD8" w:rsidP="00D57FD8">
      <w:pPr>
        <w:pStyle w:val="Odstavecseseznamem"/>
        <w:numPr>
          <w:ilvl w:val="0"/>
          <w:numId w:val="31"/>
        </w:numPr>
      </w:pPr>
      <w:r>
        <w:t>Prezentační</w:t>
      </w:r>
    </w:p>
    <w:p w14:paraId="27AA52DA" w14:textId="505A07AA" w:rsidR="00D57FD8" w:rsidRDefault="00D57FD8" w:rsidP="00D57FD8">
      <w:pPr>
        <w:pStyle w:val="Odstavecseseznamem"/>
        <w:numPr>
          <w:ilvl w:val="0"/>
          <w:numId w:val="31"/>
        </w:numPr>
      </w:pPr>
      <w:r>
        <w:rPr>
          <w:noProof/>
        </w:rPr>
        <w:drawing>
          <wp:anchor distT="0" distB="0" distL="114300" distR="114300" simplePos="0" relativeHeight="251684864" behindDoc="0" locked="0" layoutInCell="1" allowOverlap="1" wp14:anchorId="751D038B" wp14:editId="1DB30933">
            <wp:simplePos x="0" y="0"/>
            <wp:positionH relativeFrom="column">
              <wp:posOffset>-18570</wp:posOffset>
            </wp:positionH>
            <wp:positionV relativeFrom="paragraph">
              <wp:posOffset>338455</wp:posOffset>
            </wp:positionV>
            <wp:extent cx="3195955" cy="3694430"/>
            <wp:effectExtent l="0" t="0" r="0" b="0"/>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t>Aplikační</w:t>
      </w:r>
    </w:p>
    <w:p w14:paraId="32D872F6" w14:textId="4626DB36" w:rsidR="00D57FD8" w:rsidRDefault="00D57FD8" w:rsidP="00D57FD8"/>
    <w:p w14:paraId="16D277D2" w14:textId="6E8FFC6B" w:rsidR="00D57FD8" w:rsidRDefault="00D57FD8" w:rsidP="00D57FD8">
      <w:r>
        <w:rPr>
          <w:noProof/>
        </w:rPr>
        <w:drawing>
          <wp:anchor distT="0" distB="0" distL="114300" distR="114300" simplePos="0" relativeHeight="251685888" behindDoc="0" locked="0" layoutInCell="1" allowOverlap="1" wp14:anchorId="21950C2B" wp14:editId="58877386">
            <wp:simplePos x="0" y="0"/>
            <wp:positionH relativeFrom="column">
              <wp:posOffset>3176866</wp:posOffset>
            </wp:positionH>
            <wp:positionV relativeFrom="paragraph">
              <wp:posOffset>186055</wp:posOffset>
            </wp:positionV>
            <wp:extent cx="2509935" cy="3239042"/>
            <wp:effectExtent l="0" t="0" r="508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935" cy="3239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BD73F" w14:textId="22B0AAAA" w:rsidR="00D57FD8" w:rsidRDefault="00D57FD8" w:rsidP="00D57FD8"/>
    <w:p w14:paraId="1511D965" w14:textId="3B4EE962" w:rsidR="00D57FD8" w:rsidRDefault="00D57FD8" w:rsidP="00D57FD8">
      <w:r>
        <w:t> </w:t>
      </w:r>
    </w:p>
    <w:p w14:paraId="366B73F0" w14:textId="1F912593" w:rsidR="00D57FD8" w:rsidRDefault="00D57FD8" w:rsidP="00D57FD8"/>
    <w:p w14:paraId="1672F1F3" w14:textId="52B8BBC3" w:rsidR="00D57FD8" w:rsidRDefault="00D57FD8" w:rsidP="00D57FD8"/>
    <w:p w14:paraId="1408026E" w14:textId="63858801" w:rsidR="00D57FD8" w:rsidRDefault="00D57FD8" w:rsidP="00D57FD8"/>
    <w:p w14:paraId="6EED7765" w14:textId="5384B070" w:rsidR="00D57FD8" w:rsidRDefault="00D57FD8" w:rsidP="00D57FD8"/>
    <w:p w14:paraId="545C6503" w14:textId="28E4ECAF" w:rsidR="00586D57" w:rsidRPr="00EA0709" w:rsidRDefault="00AA3445" w:rsidP="00B176A8">
      <w:pPr>
        <w:ind w:left="708"/>
      </w:pPr>
      <w:r>
        <w:rPr>
          <w:noProof/>
        </w:rPr>
        <mc:AlternateContent>
          <mc:Choice Requires="wps">
            <w:drawing>
              <wp:anchor distT="0" distB="0" distL="114300" distR="114300" simplePos="0" relativeHeight="251687936" behindDoc="0" locked="0" layoutInCell="1" allowOverlap="1" wp14:anchorId="2920CE89" wp14:editId="4F9CCFB3">
                <wp:simplePos x="0" y="0"/>
                <wp:positionH relativeFrom="column">
                  <wp:posOffset>1381760</wp:posOffset>
                </wp:positionH>
                <wp:positionV relativeFrom="paragraph">
                  <wp:posOffset>1054735</wp:posOffset>
                </wp:positionV>
                <wp:extent cx="3195955" cy="635"/>
                <wp:effectExtent l="0" t="0" r="0" b="0"/>
                <wp:wrapNone/>
                <wp:docPr id="11" name="Textové pole 11"/>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5F384386" w14:textId="7158CCF0" w:rsidR="00AA3445" w:rsidRPr="00103EAF" w:rsidRDefault="00AA3445" w:rsidP="00AA3445">
                            <w:pPr>
                              <w:pStyle w:val="Titulek"/>
                              <w:rPr>
                                <w:noProof/>
                                <w:sz w:val="24"/>
                              </w:rPr>
                            </w:pPr>
                            <w:r>
                              <w:t xml:space="preserve">Obrázek: Schéma OSI modelu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0CE89" id="Textové pole 11" o:spid="_x0000_s1029" type="#_x0000_t202" style="position:absolute;left:0;text-align:left;margin-left:108.8pt;margin-top:83.05pt;width:251.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" stroked="f">
                <v:textbox style="mso-fit-shape-to-text:t" inset="0,0,0,0">
                  <w:txbxContent>
                    <w:p w14:paraId="5F384386" w14:textId="7158CCF0" w:rsidR="00AA3445" w:rsidRPr="00103EAF" w:rsidRDefault="00AA3445" w:rsidP="00AA3445">
                      <w:pPr>
                        <w:pStyle w:val="Titulek"/>
                        <w:rPr>
                          <w:noProof/>
                          <w:sz w:val="24"/>
                        </w:rPr>
                      </w:pPr>
                      <w:r>
                        <w:t xml:space="preserve">Obrázek: Schéma OSI modelu </w:t>
                      </w:r>
                    </w:p>
                  </w:txbxContent>
                </v:textbox>
              </v:shape>
            </w:pict>
          </mc:Fallback>
        </mc:AlternateContent>
      </w:r>
      <w:r w:rsidR="00D57FD8">
        <w:t> </w:t>
      </w:r>
    </w:p>
    <w:p w14:paraId="157E6A01" w14:textId="77777777" w:rsidR="00051BD7" w:rsidRDefault="00051BD7" w:rsidP="00051BD7">
      <w:pPr>
        <w:pStyle w:val="Nadpis3"/>
      </w:pPr>
      <w:bookmarkStart w:id="7" w:name="_Toc127430357"/>
      <w:r>
        <w:lastRenderedPageBreak/>
        <w:t>UART</w:t>
      </w:r>
      <w:bookmarkEnd w:id="7"/>
    </w:p>
    <w:p w14:paraId="2DB55C11" w14:textId="3BF9822E" w:rsidR="00051BD7" w:rsidRDefault="00051BD7" w:rsidP="00051BD7">
      <w:pPr>
        <w:ind w:left="851" w:firstLine="565"/>
        <w:rPr>
          <w:lang w:val="x-none"/>
        </w:rPr>
      </w:pPr>
      <w:r>
        <w:t xml:space="preserve">Zkratka UART znamená </w:t>
      </w:r>
      <w:r>
        <w:rPr>
          <w:lang w:val="en-GB"/>
        </w:rPr>
        <w:t xml:space="preserve">“Universal </w:t>
      </w:r>
      <w:proofErr w:type="spellStart"/>
      <w:r>
        <w:rPr>
          <w:lang w:val="en-GB"/>
        </w:rPr>
        <w:t>Asychronous</w:t>
      </w:r>
      <w:proofErr w:type="spellEnd"/>
      <w:r>
        <w:rPr>
          <w:lang w:val="en-GB"/>
        </w:rPr>
        <w:t xml:space="preserve"> Receiver-Transmitter”, v </w:t>
      </w:r>
      <w:proofErr w:type="spellStart"/>
      <w:r>
        <w:rPr>
          <w:lang w:val="en-GB"/>
        </w:rPr>
        <w:t>češtině</w:t>
      </w:r>
      <w:proofErr w:type="spellEnd"/>
      <w:r>
        <w:rPr>
          <w:lang w:val="en-GB"/>
        </w:rPr>
        <w:t xml:space="preserve"> </w:t>
      </w:r>
      <w:r w:rsidR="00E13B28">
        <w:rPr>
          <w:lang w:val="en-GB"/>
        </w:rPr>
        <w:t xml:space="preserve">to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4FCCD635" w:rsidR="00051BD7" w:rsidRDefault="00051BD7" w:rsidP="00051BD7">
      <w:pPr>
        <w:ind w:left="851" w:firstLine="565"/>
        <w:rPr>
          <w:lang w:val="x-none"/>
        </w:rPr>
      </w:pPr>
      <w:r>
        <w:rPr>
          <w:lang w:val="x-none"/>
        </w:rPr>
        <w:t xml:space="preserve">Pro přenos je důležité stanovit rychlost přenosu, paritní bit. Sériové komunikace jsou daleko výhodnější než paralelní, díky své rychlosti přenosu a odolnosti vůči okolnímu rušení. </w:t>
      </w:r>
    </w:p>
    <w:p w14:paraId="7012F2E0" w14:textId="77777777" w:rsidR="008A58A2" w:rsidRDefault="008A58A2" w:rsidP="008A58A2">
      <w:pPr>
        <w:keepNext/>
        <w:ind w:firstLine="0"/>
      </w:pPr>
      <w:r>
        <w:rPr>
          <w:noProof/>
          <w:lang w:val="x-none"/>
        </w:rPr>
        <w:drawing>
          <wp:inline distT="0" distB="0" distL="0" distR="0" wp14:anchorId="2C3F331B" wp14:editId="5F0E7018">
            <wp:extent cx="5760720" cy="435610"/>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15">
                      <a:extLst>
                        <a:ext uri="{28A0092B-C50C-407E-A947-70E740481C1C}">
                          <a14:useLocalDpi xmlns:a14="http://schemas.microsoft.com/office/drawing/2010/main" val="0"/>
                        </a:ext>
                      </a:extLst>
                    </a:blip>
                    <a:stretch>
                      <a:fillRect/>
                    </a:stretch>
                  </pic:blipFill>
                  <pic:spPr>
                    <a:xfrm>
                      <a:off x="0" y="0"/>
                      <a:ext cx="5760720" cy="435610"/>
                    </a:xfrm>
                    <a:prstGeom prst="rect">
                      <a:avLst/>
                    </a:prstGeom>
                  </pic:spPr>
                </pic:pic>
              </a:graphicData>
            </a:graphic>
          </wp:inline>
        </w:drawing>
      </w:r>
    </w:p>
    <w:p w14:paraId="00427D7C" w14:textId="50AB76B5" w:rsidR="002F00A7" w:rsidRDefault="008A58A2" w:rsidP="008A58A2">
      <w:pPr>
        <w:pStyle w:val="Titulek"/>
      </w:pPr>
      <w:r>
        <w:t xml:space="preserve">Obrázek : Ukázka mého nastavení pro UART </w:t>
      </w:r>
    </w:p>
    <w:p w14:paraId="3DA2B8B8" w14:textId="77777777" w:rsidR="008A58A2" w:rsidRDefault="008A58A2" w:rsidP="008A58A2">
      <w:pPr>
        <w:keepNext/>
        <w:ind w:firstLine="0"/>
        <w:jc w:val="center"/>
      </w:pPr>
      <w:r>
        <w:rPr>
          <w:noProof/>
        </w:rPr>
        <w:drawing>
          <wp:inline distT="0" distB="0" distL="0" distR="0" wp14:anchorId="3DDC64A8" wp14:editId="0E70F28A">
            <wp:extent cx="4683967" cy="1191128"/>
            <wp:effectExtent l="0" t="0" r="254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16">
                      <a:extLst>
                        <a:ext uri="{28A0092B-C50C-407E-A947-70E740481C1C}">
                          <a14:useLocalDpi xmlns:a14="http://schemas.microsoft.com/office/drawing/2010/main" val="0"/>
                        </a:ext>
                      </a:extLst>
                    </a:blip>
                    <a:stretch>
                      <a:fillRect/>
                    </a:stretch>
                  </pic:blipFill>
                  <pic:spPr>
                    <a:xfrm>
                      <a:off x="0" y="0"/>
                      <a:ext cx="4683967" cy="1191128"/>
                    </a:xfrm>
                    <a:prstGeom prst="rect">
                      <a:avLst/>
                    </a:prstGeom>
                  </pic:spPr>
                </pic:pic>
              </a:graphicData>
            </a:graphic>
          </wp:inline>
        </w:drawing>
      </w:r>
    </w:p>
    <w:p w14:paraId="579EA9E3" w14:textId="34F38F76" w:rsidR="00325171" w:rsidRPr="008A58A2" w:rsidRDefault="008A58A2" w:rsidP="008A58A2">
      <w:pPr>
        <w:pStyle w:val="Titulek"/>
      </w:pPr>
      <w:r>
        <w:t xml:space="preserve">Obrázek : </w:t>
      </w:r>
      <w:proofErr w:type="spellStart"/>
      <w:r>
        <w:t>Modbus</w:t>
      </w:r>
      <w:proofErr w:type="spellEnd"/>
      <w:r>
        <w:t xml:space="preserve"> v rámci UART </w:t>
      </w:r>
    </w:p>
    <w:p w14:paraId="23BDBDEE" w14:textId="412C1A45" w:rsidR="00D57FD8" w:rsidRDefault="00D57FD8" w:rsidP="00D57FD8">
      <w:pPr>
        <w:pStyle w:val="Nadpis3"/>
        <w:numPr>
          <w:ilvl w:val="0"/>
          <w:numId w:val="0"/>
        </w:numPr>
        <w:ind w:left="851"/>
      </w:pPr>
      <w:bookmarkStart w:id="8" w:name="_Toc127430358"/>
    </w:p>
    <w:p w14:paraId="53F8957E" w14:textId="028BE71B" w:rsidR="00D57FD8" w:rsidRDefault="00D57FD8" w:rsidP="00D57FD8"/>
    <w:p w14:paraId="4C2DB29A" w14:textId="102995D7" w:rsidR="00D57FD8" w:rsidRDefault="00D57FD8" w:rsidP="00D57FD8"/>
    <w:p w14:paraId="2666260F" w14:textId="77777777" w:rsidR="00D57FD8" w:rsidRPr="00D57FD8" w:rsidRDefault="00D57FD8" w:rsidP="00D57FD8"/>
    <w:p w14:paraId="6BAA743C" w14:textId="08A7ADA8" w:rsidR="00051BD7" w:rsidRDefault="00051BD7" w:rsidP="00051BD7">
      <w:pPr>
        <w:pStyle w:val="Nadpis3"/>
      </w:pPr>
      <w:r>
        <w:lastRenderedPageBreak/>
        <w:t>Sériové komunikační protokoly</w:t>
      </w:r>
      <w:bookmarkEnd w:id="8"/>
      <w:r>
        <w:t xml:space="preserve"> </w:t>
      </w:r>
    </w:p>
    <w:p w14:paraId="053A23BA" w14:textId="50C4F87D" w:rsidR="00051BD7" w:rsidRDefault="00051BD7" w:rsidP="00051BD7">
      <w:pPr>
        <w:ind w:left="851" w:firstLine="565"/>
      </w:pPr>
      <w:r>
        <w:t xml:space="preserve">Pro posílání dat </w:t>
      </w:r>
      <w:r w:rsidR="00E13B28">
        <w:t>slouží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1C73A0ED"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 </w:t>
      </w:r>
    </w:p>
    <w:p w14:paraId="1AF174A6" w14:textId="77777777" w:rsidR="000C1E1B" w:rsidRDefault="000C1E1B" w:rsidP="002F00A7">
      <w:pPr>
        <w:ind w:left="851" w:firstLine="565"/>
      </w:pPr>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2F00A7">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27C0F6A0" w14:textId="742D7FA5" w:rsidR="002F00A7" w:rsidRDefault="002F00A7">
      <w:pPr>
        <w:pStyle w:val="Titulek"/>
      </w:pPr>
      <w:r>
        <w:t xml:space="preserve">Tabulka 1: Porovnání Sériové a Paralelní </w:t>
      </w:r>
      <w:fldSimple w:instr=" SEQ Tabulka_1:_Porovnání_Sériové_a_Paralelní \* ARABIC ">
        <w:r>
          <w:rPr>
            <w:noProof/>
          </w:rPr>
          <w:t>1</w:t>
        </w:r>
      </w:fldSimple>
    </w:p>
    <w:p w14:paraId="1086C851" w14:textId="77777777" w:rsidR="002F00A7" w:rsidRPr="002F00A7" w:rsidRDefault="002F00A7" w:rsidP="002F00A7"/>
    <w:p w14:paraId="4AAEB9B8" w14:textId="77777777" w:rsidR="00BB1710" w:rsidRDefault="00BB1710" w:rsidP="00BB1710">
      <w:pPr>
        <w:pStyle w:val="Nadpis3"/>
      </w:pPr>
      <w:bookmarkStart w:id="9" w:name="_Toc127430359"/>
      <w:r>
        <w:t>Asynchronní komunikační protokoly</w:t>
      </w:r>
      <w:bookmarkEnd w:id="9"/>
    </w:p>
    <w:p w14:paraId="18043F2E" w14:textId="3255C938" w:rsidR="00BB1710"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xml:space="preserve">. Asynchronní komunikační protokoly se vyskytují například v Ethernetu nebo například v USB rozhraních, popřípadě i e-mail je asynchronní komunikace. </w:t>
      </w:r>
    </w:p>
    <w:p w14:paraId="20152A02" w14:textId="77777777" w:rsidR="00325171" w:rsidRDefault="00325171" w:rsidP="0073586A">
      <w:pPr>
        <w:ind w:left="851" w:firstLine="565"/>
        <w:rPr>
          <w:lang w:val="x-none"/>
        </w:rPr>
      </w:pPr>
    </w:p>
    <w:p w14:paraId="2AB93E94" w14:textId="77777777" w:rsidR="00BB1710" w:rsidRDefault="00BB1710" w:rsidP="00BB1710">
      <w:pPr>
        <w:pStyle w:val="Nadpis3"/>
      </w:pPr>
      <w:bookmarkStart w:id="10" w:name="_Toc127430360"/>
      <w:r>
        <w:lastRenderedPageBreak/>
        <w:t>RS 485</w:t>
      </w:r>
      <w:bookmarkEnd w:id="10"/>
    </w:p>
    <w:p w14:paraId="1FA27D1F" w14:textId="5FE2039F" w:rsidR="00BB1710" w:rsidRPr="00B05391" w:rsidRDefault="00BB1710" w:rsidP="00BB1710">
      <w:pPr>
        <w:ind w:left="851" w:firstLine="565"/>
      </w:pPr>
      <w:r>
        <w:rPr>
          <w:noProof/>
        </w:rPr>
        <w:drawing>
          <wp:anchor distT="0" distB="0" distL="114300" distR="114300" simplePos="0" relativeHeight="251676672" behindDoc="0" locked="0" layoutInCell="1" allowOverlap="1" wp14:anchorId="3B00050A" wp14:editId="0ACE1F63">
            <wp:simplePos x="0" y="0"/>
            <wp:positionH relativeFrom="column">
              <wp:posOffset>865505</wp:posOffset>
            </wp:positionH>
            <wp:positionV relativeFrom="paragraph">
              <wp:posOffset>2462530</wp:posOffset>
            </wp:positionV>
            <wp:extent cx="4343400" cy="2745740"/>
            <wp:effectExtent l="0" t="0" r="0" b="0"/>
            <wp:wrapNone/>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Spadá do sériových komunikací a používá se především v průmyslu. Je navržen jako dvouvodičový </w:t>
      </w:r>
      <w:proofErr w:type="spellStart"/>
      <w:r>
        <w:t>half</w:t>
      </w:r>
      <w:proofErr w:type="spellEnd"/>
      <w:r>
        <w:rPr>
          <w:lang w:val="x-none"/>
        </w:rPr>
        <w:t xml:space="preserve">-duplexní sériový přenos. </w:t>
      </w:r>
      <w:proofErr w:type="spellStart"/>
      <w:r>
        <w:rPr>
          <w:lang w:val="x-none"/>
        </w:rPr>
        <w:t>Half</w:t>
      </w:r>
      <w:proofErr w:type="spellEnd"/>
      <w:r>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Pr>
          <w:lang w:val="x-none"/>
        </w:rPr>
        <w:t>Mezi další výhody patří složení sběrnice RS485 z rozšířenější RS-232. Je ovšem nutné využít převodníky napěťových úrovní, jelikož se obě technologie liší</w:t>
      </w:r>
      <w:r>
        <w:t>.</w:t>
      </w:r>
    </w:p>
    <w:p w14:paraId="37A6E16F" w14:textId="77777777" w:rsidR="00BB1710" w:rsidRPr="00C57CE0" w:rsidRDefault="00BB1710" w:rsidP="00BB1710"/>
    <w:p w14:paraId="18232AA1" w14:textId="77777777" w:rsidR="00BB1710" w:rsidRPr="00C57CE0" w:rsidRDefault="00BB1710" w:rsidP="00BB1710">
      <w:r>
        <w:rPr>
          <w:noProof/>
        </w:rPr>
        <mc:AlternateContent>
          <mc:Choice Requires="wps">
            <w:drawing>
              <wp:anchor distT="0" distB="0" distL="114300" distR="114300" simplePos="0" relativeHeight="251677696" behindDoc="0" locked="0" layoutInCell="1" allowOverlap="1" wp14:anchorId="2096C8C5" wp14:editId="53A1030F">
                <wp:simplePos x="0" y="0"/>
                <wp:positionH relativeFrom="column">
                  <wp:posOffset>933450</wp:posOffset>
                </wp:positionH>
                <wp:positionV relativeFrom="paragraph">
                  <wp:posOffset>2305685</wp:posOffset>
                </wp:positionV>
                <wp:extent cx="4343400" cy="635"/>
                <wp:effectExtent l="0" t="0" r="0" b="12065"/>
                <wp:wrapNone/>
                <wp:docPr id="12" name="Textové pole 1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6C8C5" id="Textové pole 12" o:spid="_x0000_s1030" type="#_x0000_t202" style="position:absolute;left:0;text-align:left;margin-left:73.5pt;margin-top:181.55pt;width:34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" stroked="f">
                <v:textbox style="mso-fit-shape-to-text:t" inset="0,0,0,0">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v:textbox>
              </v:shape>
            </w:pict>
          </mc:Fallback>
        </mc:AlternateContent>
      </w:r>
    </w:p>
    <w:p w14:paraId="1199C487" w14:textId="41747E55" w:rsidR="00BB1710" w:rsidRDefault="00BB1710" w:rsidP="0073586A">
      <w:pPr>
        <w:pStyle w:val="Nadpis2"/>
        <w:numPr>
          <w:ilvl w:val="0"/>
          <w:numId w:val="0"/>
        </w:numPr>
      </w:pPr>
    </w:p>
    <w:p w14:paraId="2D1F5A3F" w14:textId="77777777" w:rsidR="0073586A" w:rsidRPr="0073586A" w:rsidRDefault="0073586A" w:rsidP="0073586A"/>
    <w:p w14:paraId="07C60484" w14:textId="77777777" w:rsidR="00325171" w:rsidRDefault="00325171" w:rsidP="00325171">
      <w:pPr>
        <w:pStyle w:val="Nadpis3"/>
        <w:numPr>
          <w:ilvl w:val="0"/>
          <w:numId w:val="0"/>
        </w:numPr>
        <w:ind w:left="851"/>
      </w:pPr>
    </w:p>
    <w:p w14:paraId="11FD6517" w14:textId="77777777" w:rsidR="00325171" w:rsidRDefault="00325171" w:rsidP="00325171">
      <w:pPr>
        <w:pStyle w:val="Nadpis3"/>
        <w:numPr>
          <w:ilvl w:val="0"/>
          <w:numId w:val="0"/>
        </w:numPr>
        <w:ind w:left="851"/>
      </w:pPr>
    </w:p>
    <w:p w14:paraId="64AB93F0" w14:textId="77777777" w:rsidR="00325171" w:rsidRDefault="00325171" w:rsidP="00325171">
      <w:pPr>
        <w:pStyle w:val="Nadpis3"/>
        <w:numPr>
          <w:ilvl w:val="0"/>
          <w:numId w:val="0"/>
        </w:numPr>
        <w:ind w:left="851"/>
      </w:pPr>
    </w:p>
    <w:p w14:paraId="21EB3E27" w14:textId="411BDAF4" w:rsidR="00BB1710" w:rsidRDefault="00BB1710" w:rsidP="00BB1710">
      <w:pPr>
        <w:pStyle w:val="Nadpis3"/>
      </w:pPr>
      <w:bookmarkStart w:id="11" w:name="_Toc127430361"/>
      <w:proofErr w:type="spellStart"/>
      <w:r>
        <w:t>Modbus</w:t>
      </w:r>
      <w:bookmarkEnd w:id="11"/>
      <w:proofErr w:type="spellEnd"/>
    </w:p>
    <w:p w14:paraId="5C18A9E3" w14:textId="15B89EE7" w:rsidR="00BB1710" w:rsidRDefault="00BB1710" w:rsidP="00D364C1">
      <w:pPr>
        <w:ind w:left="851" w:firstLine="565"/>
        <w:rPr>
          <w:lang w:val="x-none"/>
        </w:rPr>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 xml:space="preserve">. </w:t>
      </w:r>
    </w:p>
    <w:p w14:paraId="66B4AE1A" w14:textId="27FE0195" w:rsidR="00132F3B" w:rsidRDefault="00132F3B" w:rsidP="00132F3B">
      <w:pPr>
        <w:pStyle w:val="Nadpis3"/>
      </w:pPr>
      <w:r>
        <w:lastRenderedPageBreak/>
        <w:t xml:space="preserve">M5stack </w:t>
      </w:r>
    </w:p>
    <w:p w14:paraId="09D151D9" w14:textId="77777777" w:rsidR="00132F3B" w:rsidRDefault="00132F3B" w:rsidP="00132F3B">
      <w:pPr>
        <w:spacing w:before="0"/>
        <w:ind w:left="851" w:firstLine="565"/>
      </w:pPr>
      <w:r>
        <w:t xml:space="preserve">M5stack je firma zabývající se výrobou programovatelných mini-počítačů postavených na principu ESP32, které slouží pro rychlou a jednoduchou aplikaci v těžce dostupných místech z hlediska prostoru, a hlavně dostupnosti internetového připojení. </w:t>
      </w:r>
    </w:p>
    <w:p w14:paraId="38A0DF87" w14:textId="12F605A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 Jsou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4CFDEA70" w:rsidR="00DA12D8" w:rsidRDefault="00132F3B" w:rsidP="00DA12D8">
      <w:pPr>
        <w:spacing w:before="0"/>
        <w:ind w:left="851" w:firstLine="565"/>
        <w:rPr>
          <w:lang w:val="x-none"/>
        </w:rPr>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p>
    <w:p w14:paraId="55B1D9C3" w14:textId="77777777" w:rsidR="00DA12D8" w:rsidRDefault="00DA12D8" w:rsidP="00DA12D8">
      <w:pPr>
        <w:pStyle w:val="Nadpis3"/>
      </w:pPr>
      <w:r>
        <w:t>Reléový modul SDM-6RO</w:t>
      </w:r>
    </w:p>
    <w:p w14:paraId="568F66ED" w14:textId="2795C6E2" w:rsidR="00132F3B" w:rsidRDefault="00DA12D8" w:rsidP="00DA12D8">
      <w:pPr>
        <w:ind w:left="851" w:firstLine="565"/>
      </w:pPr>
      <w:r>
        <w:t xml:space="preserve">Představuje soubor více relé pohromadě od firmy </w:t>
      </w:r>
      <w:proofErr w:type="spellStart"/>
      <w:r>
        <w:t>Aspar</w:t>
      </w:r>
      <w:proofErr w:type="spellEnd"/>
      <w:r>
        <w:t xml:space="preserve"> z Polska, které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který slouží ke konfiguraci. Je uzpůsoben pro uchycení na DIN lištu nebo může být pověšen na zdi. Každé relé má tři výstupy, NC (</w:t>
      </w:r>
      <w:proofErr w:type="spellStart"/>
      <w:r>
        <w:t>normally</w:t>
      </w:r>
      <w:proofErr w:type="spellEnd"/>
      <w:r>
        <w:t xml:space="preserve"> </w:t>
      </w:r>
      <w:proofErr w:type="spellStart"/>
      <w:r>
        <w:t>closed</w:t>
      </w:r>
      <w:proofErr w:type="spellEnd"/>
      <w:r>
        <w:t>), NO (</w:t>
      </w:r>
      <w:proofErr w:type="spellStart"/>
      <w:r>
        <w:t>normally</w:t>
      </w:r>
      <w:proofErr w:type="spellEnd"/>
      <w:r>
        <w:t xml:space="preserve"> open) a </w:t>
      </w:r>
      <w:proofErr w:type="spellStart"/>
      <w:r>
        <w:t>common</w:t>
      </w:r>
      <w:proofErr w:type="spellEnd"/>
      <w:r>
        <w:t xml:space="preserve">. Výstupy jsou z důvodu vyšší bezpečnosti galvanicky oddělené. </w:t>
      </w:r>
      <w:r w:rsidR="00E8312B">
        <w:t xml:space="preserve">Relé modul je doplněn o indikační ledku, která indikuje komunikaci po RS485. </w:t>
      </w:r>
    </w:p>
    <w:p w14:paraId="592C8AEE" w14:textId="1CDAB883" w:rsidR="00DA12D8" w:rsidRDefault="00DA12D8" w:rsidP="00DA12D8">
      <w:pPr>
        <w:ind w:left="851" w:firstLine="565"/>
      </w:pPr>
    </w:p>
    <w:p w14:paraId="0DE52A39" w14:textId="744FF88D" w:rsidR="00DA12D8" w:rsidRDefault="00DA12D8" w:rsidP="00DA12D8">
      <w:pPr>
        <w:ind w:left="851" w:firstLine="565"/>
      </w:pPr>
    </w:p>
    <w:p w14:paraId="3AFF3B4C" w14:textId="77777777" w:rsidR="00DA12D8" w:rsidRPr="00132F3B" w:rsidRDefault="00DA12D8" w:rsidP="00DA12D8">
      <w:pPr>
        <w:ind w:left="851" w:firstLine="565"/>
      </w:pPr>
    </w:p>
    <w:p w14:paraId="467189F1" w14:textId="1104276A" w:rsidR="00C57CE0" w:rsidRDefault="00D760A6" w:rsidP="00BB1710">
      <w:pPr>
        <w:pStyle w:val="Nadpis2"/>
      </w:pPr>
      <w:bookmarkStart w:id="12" w:name="_Toc127430362"/>
      <w:r w:rsidRPr="0073586A">
        <w:lastRenderedPageBreak/>
        <w:t>Software</w:t>
      </w:r>
      <w:bookmarkStart w:id="13" w:name="_Toc86047603"/>
      <w:bookmarkStart w:id="14" w:name="_Toc86055210"/>
      <w:bookmarkEnd w:id="12"/>
    </w:p>
    <w:p w14:paraId="6768CB3F" w14:textId="38A4E7FA" w:rsidR="00EA0709" w:rsidRPr="00EA0709"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r w:rsidR="004E5FCA">
        <w:t xml:space="preserve">Popisuji zde i TLS a SSL, které jsem sice nevyužil, jelikož využívám veřejný MQTT server, ale je to nedílná součást v rámci identifikace v protokolu MQTT. </w:t>
      </w:r>
    </w:p>
    <w:p w14:paraId="69001B4C" w14:textId="77777777" w:rsidR="00C57CE0" w:rsidRDefault="00C57CE0" w:rsidP="00BB1710">
      <w:pPr>
        <w:pStyle w:val="Nadpis3"/>
      </w:pPr>
      <w:bookmarkStart w:id="15" w:name="_Toc127430363"/>
      <w:r>
        <w:t>MQTT protokol</w:t>
      </w:r>
      <w:bookmarkEnd w:id="15"/>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260MB)</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77777777"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of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49E52826" w14:textId="522B0F92" w:rsidR="00C57CE0" w:rsidRDefault="00C57CE0" w:rsidP="00AA3EA9">
      <w:pPr>
        <w:ind w:left="851" w:firstLine="565"/>
        <w:rPr>
          <w:lang w:val="x-none"/>
        </w:rPr>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p>
    <w:p w14:paraId="6D36A737" w14:textId="77777777" w:rsidR="00545905" w:rsidRDefault="00545905" w:rsidP="00545905">
      <w:pPr>
        <w:keepNext/>
        <w:ind w:left="851" w:firstLine="565"/>
      </w:pPr>
      <w:r>
        <w:rPr>
          <w:noProof/>
          <w:lang w:val="x-none"/>
        </w:rPr>
        <w:drawing>
          <wp:inline distT="0" distB="0" distL="0" distR="0" wp14:anchorId="43F33F1F" wp14:editId="7649AD7F">
            <wp:extent cx="4394719" cy="2686524"/>
            <wp:effectExtent l="0" t="0" r="0" b="635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8">
                      <a:extLst>
                        <a:ext uri="{28A0092B-C50C-407E-A947-70E740481C1C}">
                          <a14:useLocalDpi xmlns:a14="http://schemas.microsoft.com/office/drawing/2010/main" val="0"/>
                        </a:ext>
                      </a:extLst>
                    </a:blip>
                    <a:stretch>
                      <a:fillRect/>
                    </a:stretch>
                  </pic:blipFill>
                  <pic:spPr>
                    <a:xfrm>
                      <a:off x="0" y="0"/>
                      <a:ext cx="4414164" cy="2698411"/>
                    </a:xfrm>
                    <a:prstGeom prst="rect">
                      <a:avLst/>
                    </a:prstGeom>
                  </pic:spPr>
                </pic:pic>
              </a:graphicData>
            </a:graphic>
          </wp:inline>
        </w:drawing>
      </w:r>
    </w:p>
    <w:p w14:paraId="59013931" w14:textId="275CF427" w:rsidR="00545905" w:rsidRDefault="00545905" w:rsidP="00545905">
      <w:pPr>
        <w:pStyle w:val="Titulek"/>
        <w:rPr>
          <w:lang w:val="x-none"/>
        </w:rPr>
      </w:pPr>
      <w:r>
        <w:t xml:space="preserve">Obrázek : Schéma propojení pomocí MQTT </w:t>
      </w:r>
    </w:p>
    <w:p w14:paraId="7BB911C1" w14:textId="77777777" w:rsidR="00545905" w:rsidRPr="008B18BC" w:rsidRDefault="00545905" w:rsidP="004E5FCA">
      <w:pPr>
        <w:ind w:firstLine="0"/>
        <w:rPr>
          <w:i/>
          <w:iCs/>
        </w:rPr>
      </w:pPr>
    </w:p>
    <w:p w14:paraId="0B8B4303" w14:textId="77777777" w:rsidR="00C57CE0" w:rsidRDefault="00C57CE0" w:rsidP="00C57CE0">
      <w:pPr>
        <w:pStyle w:val="Nadpis3"/>
      </w:pPr>
      <w:bookmarkStart w:id="16" w:name="_Toc127430364"/>
      <w:r>
        <w:lastRenderedPageBreak/>
        <w:t>MQTT broker</w:t>
      </w:r>
      <w:bookmarkEnd w:id="16"/>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3CA7D3A7" w:rsidR="00230A1A" w:rsidRDefault="00C57CE0" w:rsidP="00DA12D8">
      <w:pPr>
        <w:ind w:left="851" w:firstLine="565"/>
      </w:pPr>
      <w:r>
        <w:t>Publikovaný obsah se dále dělí podle tzv. “</w:t>
      </w:r>
      <w:proofErr w:type="spellStart"/>
      <w:r>
        <w:t>topic</w:t>
      </w:r>
      <w:proofErr w:type="spellEnd"/>
      <w:r>
        <w:t xml:space="preserve">“, který </w:t>
      </w:r>
      <w:r w:rsidRPr="002E5240">
        <w:t>slouží</w:t>
      </w:r>
      <w:r>
        <w:t xml:space="preserve"> k rozdělení poslaných dat do různých témat. </w:t>
      </w:r>
      <w:r w:rsidR="003112AA">
        <w:t xml:space="preserve">Broker není omezen počtem připojených zařízení, ani počtem zařízení, která publikují/odebírají daná témata. </w:t>
      </w:r>
    </w:p>
    <w:p w14:paraId="241209DB" w14:textId="34A772D0" w:rsidR="00525ACD" w:rsidRDefault="00525ACD" w:rsidP="00525ACD">
      <w:pPr>
        <w:ind w:left="851" w:firstLine="565"/>
      </w:pPr>
      <w:r>
        <w:t>Zde uvádím příklady MQTT brokerů</w:t>
      </w:r>
    </w:p>
    <w:p w14:paraId="6D9256F9" w14:textId="50CC4DFF" w:rsidR="00525ACD" w:rsidRDefault="00C91B8B" w:rsidP="00525ACD">
      <w:pPr>
        <w:pStyle w:val="Odstavecseseznamem"/>
        <w:numPr>
          <w:ilvl w:val="0"/>
          <w:numId w:val="28"/>
        </w:numPr>
      </w:pPr>
      <w:r>
        <w:t xml:space="preserve">HIVEMQ (Open source, ale i placená privátní verze) </w:t>
      </w:r>
    </w:p>
    <w:p w14:paraId="48D91936" w14:textId="26BEB65C"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6D5726C9" w14:textId="74C9C87F" w:rsidR="00641EE2" w:rsidRDefault="00C91B8B" w:rsidP="00545905">
      <w:pPr>
        <w:pStyle w:val="Odstavecseseznamem"/>
        <w:numPr>
          <w:ilvl w:val="0"/>
          <w:numId w:val="28"/>
        </w:numPr>
      </w:pPr>
      <w:r>
        <w:t xml:space="preserve">EMQ X (Opět open source i placená verze, nevýhodou je poměrně vysoká cena u placených verzí) </w:t>
      </w:r>
    </w:p>
    <w:p w14:paraId="4BE9E3C5" w14:textId="77777777" w:rsidR="003112AA" w:rsidRDefault="003112AA" w:rsidP="003112AA">
      <w:pPr>
        <w:keepNext/>
      </w:pPr>
      <w:r>
        <w:rPr>
          <w:noProof/>
        </w:rPr>
        <w:drawing>
          <wp:inline distT="0" distB="0" distL="0" distR="0" wp14:anchorId="01F1EDE1" wp14:editId="2FA2A166">
            <wp:extent cx="5760720" cy="953770"/>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19">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inline>
        </w:drawing>
      </w:r>
    </w:p>
    <w:p w14:paraId="7459468B" w14:textId="4266F208" w:rsidR="003112AA" w:rsidRDefault="003112AA" w:rsidP="003112AA">
      <w:pPr>
        <w:pStyle w:val="Titulek"/>
      </w:pPr>
      <w:r>
        <w:t xml:space="preserve">Obrázek : Dělení dle </w:t>
      </w:r>
      <w:proofErr w:type="spellStart"/>
      <w:r>
        <w:t>Topic</w:t>
      </w:r>
      <w:proofErr w:type="spellEnd"/>
      <w:r>
        <w:t xml:space="preserve"> </w:t>
      </w:r>
    </w:p>
    <w:p w14:paraId="389210E5" w14:textId="74428EDD" w:rsidR="00641EE2" w:rsidRDefault="00641EE2" w:rsidP="00641EE2">
      <w:pPr>
        <w:pStyle w:val="Nadpis3"/>
      </w:pPr>
      <w:bookmarkStart w:id="17" w:name="_Toc127430365"/>
      <w:proofErr w:type="spellStart"/>
      <w:r>
        <w:t>Easy</w:t>
      </w:r>
      <w:proofErr w:type="spellEnd"/>
      <w:r>
        <w:t xml:space="preserve"> MQTT</w:t>
      </w:r>
      <w:bookmarkEnd w:id="17"/>
    </w:p>
    <w:p w14:paraId="6BB05379" w14:textId="18FC7E2B" w:rsidR="00641EE2" w:rsidRDefault="00641EE2" w:rsidP="00641EE2">
      <w:pPr>
        <w:ind w:left="565"/>
      </w:pPr>
      <w:r>
        <w:t xml:space="preserve">Tento program jsem používal v rámci testování MQTT spojení mezi zařízeními. </w:t>
      </w:r>
    </w:p>
    <w:p w14:paraId="3139FFAC" w14:textId="220B852D" w:rsidR="00700186" w:rsidRPr="00DA12D8" w:rsidRDefault="00641EE2" w:rsidP="00DA12D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18" w:name="_Toc127430366"/>
      <w:proofErr w:type="spellStart"/>
      <w:r>
        <w:lastRenderedPageBreak/>
        <w:t>WebSocket</w:t>
      </w:r>
      <w:bookmarkEnd w:id="18"/>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45FD3D2"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p>
    <w:p w14:paraId="223CE1AF" w14:textId="3EBB5E0F" w:rsidR="00C5684C" w:rsidRDefault="00C5684C" w:rsidP="00C5684C">
      <w:pPr>
        <w:pStyle w:val="Nadpis3"/>
      </w:pPr>
      <w:bookmarkStart w:id="19" w:name="_Toc127430367"/>
      <w:r>
        <w:t>SSL protokol</w:t>
      </w:r>
      <w:bookmarkEnd w:id="19"/>
      <w:r>
        <w:t xml:space="preserve"> </w:t>
      </w:r>
    </w:p>
    <w:p w14:paraId="05C1AF07" w14:textId="77777777" w:rsidR="004E5FCA" w:rsidRDefault="00C5684C" w:rsidP="003112AA">
      <w:pPr>
        <w:ind w:left="851" w:firstLine="565"/>
        <w:rPr>
          <w:lang w:val="x-none"/>
        </w:rPr>
      </w:pPr>
      <w:r>
        <w:t>SSL (</w:t>
      </w:r>
      <w:proofErr w:type="spellStart"/>
      <w:r>
        <w:t>Secure</w:t>
      </w:r>
      <w:proofErr w:type="spellEnd"/>
      <w:r>
        <w:t xml:space="preserve"> </w:t>
      </w:r>
      <w:proofErr w:type="spellStart"/>
      <w:r>
        <w:t>Socket</w:t>
      </w:r>
      <w:proofErr w:type="spellEnd"/>
      <w:r>
        <w:t xml:space="preserve"> </w:t>
      </w:r>
      <w:proofErr w:type="spellStart"/>
      <w:r>
        <w:t>Layer</w:t>
      </w:r>
      <w:proofErr w:type="spellEnd"/>
      <w:r>
        <w:t>)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29643E95" w:rsidR="00586D57" w:rsidRDefault="00CE3E12" w:rsidP="003112AA">
      <w:pPr>
        <w:ind w:left="851" w:firstLine="565"/>
        <w:rPr>
          <w:lang w:val="x-none"/>
        </w:rPr>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p>
    <w:p w14:paraId="7AC43617" w14:textId="7B6EF105" w:rsidR="009D21EF" w:rsidRDefault="009D21EF" w:rsidP="009D21EF">
      <w:pPr>
        <w:pStyle w:val="Nadpis3"/>
      </w:pPr>
      <w:bookmarkStart w:id="20" w:name="_Toc127430368"/>
      <w:r>
        <w:t xml:space="preserve">TLS (Transport </w:t>
      </w:r>
      <w:proofErr w:type="spellStart"/>
      <w:r>
        <w:t>Layer</w:t>
      </w:r>
      <w:proofErr w:type="spellEnd"/>
      <w:r>
        <w:t xml:space="preserve"> </w:t>
      </w:r>
      <w:proofErr w:type="spellStart"/>
      <w:r>
        <w:t>Security</w:t>
      </w:r>
      <w:proofErr w:type="spellEnd"/>
      <w:r>
        <w:t>)</w:t>
      </w:r>
      <w:bookmarkEnd w:id="20"/>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403C59AA" w14:textId="77777777" w:rsidR="00C91B8B" w:rsidRPr="00BB171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p>
    <w:p w14:paraId="5201C2E9" w14:textId="77777777" w:rsidR="00C57CE0" w:rsidRDefault="00C57CE0" w:rsidP="00C57CE0">
      <w:pPr>
        <w:pStyle w:val="Nadpis2"/>
      </w:pPr>
      <w:bookmarkStart w:id="21" w:name="_Toc127430369"/>
      <w:r>
        <w:lastRenderedPageBreak/>
        <w:t>Programovací jazyk</w:t>
      </w:r>
      <w:bookmarkEnd w:id="21"/>
    </w:p>
    <w:p w14:paraId="50ECB56E" w14:textId="77777777" w:rsidR="005F563A" w:rsidRDefault="00C57CE0" w:rsidP="005F563A">
      <w:pPr>
        <w:ind w:left="851" w:firstLine="565"/>
      </w:pPr>
      <w:r>
        <w:t>Slouží</w:t>
      </w:r>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512A209B" w:rsidR="00CB6D74" w:rsidRDefault="00CB6D74" w:rsidP="00823056">
      <w:pPr>
        <w:pStyle w:val="Odstavecseseznamem"/>
        <w:numPr>
          <w:ilvl w:val="0"/>
          <w:numId w:val="27"/>
        </w:numPr>
      </w:pPr>
      <w:r>
        <w:t>Jazyk Python je v tomto ohledu daleko jednodušší a definování typu proměnné nevyžaduje</w:t>
      </w:r>
    </w:p>
    <w:p w14:paraId="5789CB96" w14:textId="6EE737F6" w:rsidR="00C57CE0" w:rsidRDefault="00C57CE0" w:rsidP="00C57CE0">
      <w:pPr>
        <w:pStyle w:val="Nadpis3"/>
      </w:pPr>
      <w:bookmarkStart w:id="22" w:name="_Toc127430370"/>
      <w:r>
        <w:t>Python</w:t>
      </w:r>
      <w:bookmarkEnd w:id="22"/>
    </w:p>
    <w:p w14:paraId="6A295CC1" w14:textId="431D48AE" w:rsidR="005F563A" w:rsidRPr="005F563A" w:rsidRDefault="005F563A" w:rsidP="005F563A">
      <w:pPr>
        <w:ind w:left="851" w:firstLine="565"/>
      </w:pPr>
      <w:r>
        <w:t xml:space="preserve">Python je z rodiny interpretovaných jazyků a </w:t>
      </w:r>
      <w:r w:rsidR="00C57CE0">
        <w:t xml:space="preserve">byl navržen v roce 1991. V současnosti patří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části,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Default="00C57CE0" w:rsidP="00C57CE0">
      <w:pPr>
        <w:pStyle w:val="Nadpis3"/>
      </w:pPr>
      <w:bookmarkStart w:id="23" w:name="_Toc127430371"/>
      <w:proofErr w:type="spellStart"/>
      <w:r>
        <w:lastRenderedPageBreak/>
        <w:t>Micropython</w:t>
      </w:r>
      <w:bookmarkEnd w:id="23"/>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303F5B9C" w:rsidR="00C57CE0" w:rsidRDefault="00DF4B52" w:rsidP="00F943FE">
      <w:pPr>
        <w:ind w:left="851" w:firstLine="565"/>
      </w:pPr>
      <w:r>
        <w:t xml:space="preserve">Jednoduchost syntaxe z něj dělá ideální programovací jazyk pro </w:t>
      </w:r>
      <w:r w:rsidR="00F943FE">
        <w:t>začátečníky. I přes jeho jednoduchost je možné v něm dělat pokročilejší algoritmy a programy. ////////////</w:t>
      </w:r>
    </w:p>
    <w:p w14:paraId="695609B9" w14:textId="412A5DA1" w:rsidR="00CB7354" w:rsidRDefault="00CB7354" w:rsidP="00700186">
      <w:pPr>
        <w:ind w:firstLine="0"/>
      </w:pPr>
    </w:p>
    <w:p w14:paraId="1156C31B" w14:textId="48879F93" w:rsidR="00700186" w:rsidRDefault="00700186" w:rsidP="00700186">
      <w:pPr>
        <w:ind w:firstLine="0"/>
      </w:pPr>
    </w:p>
    <w:p w14:paraId="1601B028" w14:textId="77777777" w:rsidR="00700186" w:rsidRDefault="00700186" w:rsidP="00700186">
      <w:pPr>
        <w:ind w:firstLine="0"/>
      </w:pPr>
    </w:p>
    <w:p w14:paraId="78D2C0D1" w14:textId="77777777" w:rsidR="00C57CE0" w:rsidRDefault="00C57CE0" w:rsidP="00C57CE0">
      <w:pPr>
        <w:pStyle w:val="Nadpis3"/>
      </w:pPr>
      <w:bookmarkStart w:id="24" w:name="_Toc127430372"/>
      <w:proofErr w:type="spellStart"/>
      <w:r>
        <w:t>Visual</w:t>
      </w:r>
      <w:proofErr w:type="spellEnd"/>
      <w:r>
        <w:t xml:space="preserve"> Studio </w:t>
      </w:r>
      <w:proofErr w:type="spellStart"/>
      <w:r>
        <w:t>Code</w:t>
      </w:r>
      <w:bookmarkEnd w:id="24"/>
      <w:proofErr w:type="spellEnd"/>
    </w:p>
    <w:p w14:paraId="3B75B604" w14:textId="77777777"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14307CB7">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197402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">
                <v:imagedata r:id="rId21"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textových příkazů na řádcích. </w:t>
      </w:r>
    </w:p>
    <w:p w14:paraId="6B448D6B" w14:textId="5592411C" w:rsidR="00267A3E" w:rsidRDefault="00C57CE0" w:rsidP="00CB7354">
      <w:pPr>
        <w:ind w:left="851" w:firstLine="565"/>
        <w:rPr>
          <w:lang w:val="x-none"/>
        </w:rPr>
      </w:pPr>
      <w:r>
        <w:rPr>
          <w:lang w:val="x-none"/>
        </w:rPr>
        <w:t xml:space="preserve">Výhodou VSC = </w:t>
      </w:r>
      <w:proofErr w:type="spellStart"/>
      <w:r>
        <w:rPr>
          <w:lang w:val="x-none"/>
        </w:rPr>
        <w:t>Visual</w:t>
      </w:r>
      <w:proofErr w:type="spellEnd"/>
      <w:r>
        <w:rPr>
          <w:lang w:val="x-none"/>
        </w:rPr>
        <w:t xml:space="preserve"> Studio </w:t>
      </w:r>
      <w:proofErr w:type="spellStart"/>
      <w:r>
        <w:rPr>
          <w:lang w:val="x-none"/>
        </w:rPr>
        <w:t>Code</w:t>
      </w:r>
      <w:proofErr w:type="spellEnd"/>
      <w:r w:rsidR="00CB7354">
        <w:rPr>
          <w:lang w:val="x-none"/>
        </w:rPr>
        <w:t xml:space="preserve"> 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p>
    <w:p w14:paraId="2803BB0F" w14:textId="77777777" w:rsidR="00C91B8B" w:rsidRDefault="00525ACD" w:rsidP="00D56370">
      <w:pPr>
        <w:keepNext/>
        <w:ind w:firstLine="0"/>
      </w:pPr>
      <w:r>
        <w:rPr>
          <w:noProof/>
          <w:lang w:val="x-none"/>
        </w:rPr>
        <w:drawing>
          <wp:inline distT="0" distB="0" distL="0" distR="0" wp14:anchorId="65E84D7D" wp14:editId="491771E3">
            <wp:extent cx="5892656" cy="2416629"/>
            <wp:effectExtent l="0" t="0" r="635" b="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2656" cy="2416629"/>
                    </a:xfrm>
                    <a:prstGeom prst="rect">
                      <a:avLst/>
                    </a:prstGeom>
                  </pic:spPr>
                </pic:pic>
              </a:graphicData>
            </a:graphic>
          </wp:inline>
        </w:drawing>
      </w:r>
    </w:p>
    <w:p w14:paraId="27EF6FF8" w14:textId="64E6C341" w:rsidR="00267A3E" w:rsidRPr="00267A3E" w:rsidRDefault="00C91B8B" w:rsidP="00CB7354">
      <w:pPr>
        <w:pStyle w:val="Titulek"/>
      </w:pPr>
      <w:r>
        <w:t xml:space="preserve">Obrázek: Ukázka VSC rozhraní </w:t>
      </w:r>
      <w:fldSimple w:instr=" SEQ Obrázek_:_Ukázka_VSC_rozhraní \* ARABIC ">
        <w:r>
          <w:rPr>
            <w:noProof/>
          </w:rPr>
          <w:t>1</w:t>
        </w:r>
      </w:fldSimple>
    </w:p>
    <w:p w14:paraId="4413FBB9" w14:textId="2DA483E3" w:rsidR="00C57CE0" w:rsidRDefault="00C57CE0" w:rsidP="00C57CE0">
      <w:pPr>
        <w:pStyle w:val="Nadpis3"/>
      </w:pPr>
      <w:bookmarkStart w:id="25" w:name="_Toc127430373"/>
      <w:proofErr w:type="spellStart"/>
      <w:r>
        <w:lastRenderedPageBreak/>
        <w:t>UIflow</w:t>
      </w:r>
      <w:bookmarkEnd w:id="25"/>
      <w:proofErr w:type="spellEnd"/>
    </w:p>
    <w:p w14:paraId="0F815916" w14:textId="6005B10D"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vytváří jistá</w:t>
      </w:r>
      <w:r w:rsidR="002B10BE">
        <w:t xml:space="preserve"> </w:t>
      </w:r>
      <w:r>
        <w:t xml:space="preserve">omezení v kreativitě.   </w:t>
      </w:r>
    </w:p>
    <w:p w14:paraId="0C0ADF96" w14:textId="77777777" w:rsidR="00C57CE0" w:rsidRDefault="00C57CE0" w:rsidP="00C57CE0">
      <w:pPr>
        <w:pStyle w:val="Nadpis3"/>
      </w:pPr>
      <w:bookmarkStart w:id="26" w:name="_Toc127430374"/>
      <w:r>
        <w:t xml:space="preserve">AT </w:t>
      </w:r>
      <w:proofErr w:type="spellStart"/>
      <w:r>
        <w:t>commandy</w:t>
      </w:r>
      <w:bookmarkEnd w:id="26"/>
      <w:proofErr w:type="spellEnd"/>
    </w:p>
    <w:p w14:paraId="39892FDA" w14:textId="5DEB4846"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r>
        <w:rPr>
          <w:lang w:val="en-GB"/>
        </w:rPr>
        <w:t>slouží</w:t>
      </w:r>
      <w:proofErr w:type="spell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p>
    <w:p w14:paraId="09922572" w14:textId="2CD8210E" w:rsidR="00C57CE0" w:rsidRPr="00B05391" w:rsidRDefault="00C57CE0" w:rsidP="00C57CE0">
      <w:pPr>
        <w:pStyle w:val="Nadpis2"/>
      </w:pPr>
      <w:bookmarkStart w:id="27" w:name="_Toc127430375"/>
      <w:r>
        <w:t>Rest API</w:t>
      </w:r>
      <w:bookmarkEnd w:id="27"/>
    </w:p>
    <w:p w14:paraId="2541B79A" w14:textId="77777777" w:rsidR="00C57CE0" w:rsidRDefault="00C57CE0" w:rsidP="00C57CE0">
      <w:pPr>
        <w:ind w:left="851" w:firstLine="565"/>
        <w:rPr>
          <w:lang w:val="x-none"/>
        </w:rPr>
      </w:pPr>
      <w:r>
        <w:t xml:space="preserve">Slouží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16E67D8D" w14:textId="4D60CB42" w:rsidR="00C57CE0" w:rsidRDefault="00C57CE0" w:rsidP="00C57CE0">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15628AC1" w14:textId="0071D78C" w:rsidR="00230A1A" w:rsidRDefault="00230A1A" w:rsidP="00C57CE0">
      <w:pPr>
        <w:ind w:left="851" w:firstLine="565"/>
        <w:rPr>
          <w:lang w:val="x-none"/>
        </w:rPr>
      </w:pPr>
    </w:p>
    <w:p w14:paraId="2A66C9A3" w14:textId="44523966" w:rsidR="00230A1A" w:rsidRDefault="00230A1A" w:rsidP="00C57CE0">
      <w:pPr>
        <w:ind w:left="851" w:firstLine="565"/>
        <w:rPr>
          <w:lang w:val="x-none"/>
        </w:rPr>
      </w:pPr>
    </w:p>
    <w:p w14:paraId="2170D277" w14:textId="77777777" w:rsidR="00230A1A" w:rsidRDefault="00230A1A" w:rsidP="00C57CE0">
      <w:pPr>
        <w:ind w:left="851" w:firstLine="565"/>
        <w:rPr>
          <w:lang w:val="x-none"/>
        </w:rPr>
      </w:pPr>
    </w:p>
    <w:p w14:paraId="7C6780C5" w14:textId="189B3A77" w:rsidR="00325171" w:rsidRDefault="00C57CE0" w:rsidP="002B62F6">
      <w:pPr>
        <w:ind w:left="851" w:firstLine="565"/>
        <w:rPr>
          <w:lang w:val="x-none"/>
        </w:rPr>
      </w:pPr>
      <w:r>
        <w:rPr>
          <w:lang w:val="x-none"/>
        </w:rPr>
        <w:lastRenderedPageBreak/>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4E36B1B5" w14:textId="38147044" w:rsidR="00267A3E" w:rsidRPr="00325171" w:rsidRDefault="00C57CE0" w:rsidP="002B10BE">
      <w:pPr>
        <w:ind w:left="851" w:firstLine="565"/>
        <w:rPr>
          <w:lang w:val="x-none"/>
        </w:rPr>
      </w:pPr>
      <w:r>
        <w:rPr>
          <w:lang w:val="x-none"/>
        </w:rPr>
        <w:t xml:space="preserve">Třetí úroveň je známá jako “HATEOAS” (Hypertext as </w:t>
      </w:r>
      <w:proofErr w:type="spellStart"/>
      <w:r>
        <w:rPr>
          <w:lang w:val="x-none"/>
        </w:rPr>
        <w:t>the</w:t>
      </w:r>
      <w:proofErr w:type="spellEnd"/>
      <w:r>
        <w:rPr>
          <w:lang w:val="x-none"/>
        </w:rPr>
        <w:t xml:space="preserve"> </w:t>
      </w:r>
      <w:proofErr w:type="spellStart"/>
      <w:r>
        <w:rPr>
          <w:lang w:val="x-none"/>
        </w:rPr>
        <w:t>Engine</w:t>
      </w:r>
      <w:proofErr w:type="spellEnd"/>
      <w:r>
        <w:rPr>
          <w:lang w:val="x-none"/>
        </w:rPr>
        <w:t xml:space="preserve"> of </w:t>
      </w:r>
      <w:proofErr w:type="spellStart"/>
      <w:r>
        <w:rPr>
          <w:lang w:val="x-none"/>
        </w:rPr>
        <w:t>Application</w:t>
      </w:r>
      <w:proofErr w:type="spellEnd"/>
      <w:r>
        <w:rPr>
          <w:lang w:val="x-none"/>
        </w:rPr>
        <w:t xml:space="preserve"> </w:t>
      </w:r>
      <w:proofErr w:type="spellStart"/>
      <w:r>
        <w:rPr>
          <w:lang w:val="x-none"/>
        </w:rPr>
        <w:t>State</w:t>
      </w:r>
      <w:proofErr w:type="spellEnd"/>
      <w:r>
        <w:rPr>
          <w:lang w:val="x-none"/>
        </w:rPr>
        <w:t>).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p>
    <w:p w14:paraId="5693D811" w14:textId="4DC7C5F6" w:rsidR="00C57CE0" w:rsidRDefault="00C57CE0" w:rsidP="00C57CE0">
      <w:pPr>
        <w:pStyle w:val="Nadpis3"/>
      </w:pPr>
      <w:bookmarkStart w:id="28" w:name="_Toc127430376"/>
      <w:r>
        <w:t xml:space="preserve">JavaScript </w:t>
      </w:r>
      <w:proofErr w:type="spellStart"/>
      <w:r>
        <w:t>Object</w:t>
      </w:r>
      <w:proofErr w:type="spellEnd"/>
      <w:r>
        <w:t xml:space="preserve"> </w:t>
      </w:r>
      <w:proofErr w:type="spellStart"/>
      <w:r>
        <w:t>Notation</w:t>
      </w:r>
      <w:bookmarkEnd w:id="28"/>
      <w:proofErr w:type="spellEnd"/>
    </w:p>
    <w:p w14:paraId="7DF264A8" w14:textId="68D3009B" w:rsidR="001E3D1E" w:rsidRPr="001E3D1E" w:rsidRDefault="00C57CE0" w:rsidP="001E3D1E">
      <w:pPr>
        <w:ind w:left="851" w:firstLine="565"/>
        <w:rPr>
          <w:lang w:val="en-GB"/>
        </w:rPr>
      </w:pPr>
      <w:r>
        <w:t>Ve zkratce “JSON“ je způsob zápisu dat, který je nezávislý na platformě. JSON je určený pro přenos dat, která mohou být organizována v polích nebo třeba zasazená v objektech. 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soubor</w:t>
      </w:r>
      <w:proofErr w:type="spellEnd"/>
      <w:r w:rsidR="00532B9C">
        <w:rPr>
          <w:lang w:val="en-GB"/>
        </w:rPr>
        <w:t xml:space="preserve"> </w:t>
      </w:r>
    </w:p>
    <w:p w14:paraId="17009C5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D7A42A5"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265B7EA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1F165D7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380BF8FE"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3E5BF78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69349671"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217C4C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387EC19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71D51458"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167A5C0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6F29F75F"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3803EE8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9E169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27884602"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1F2813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70C7578" w14:textId="1BD22B47" w:rsidR="001E3D1E"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6034775" w14:textId="6F2A12FB" w:rsidR="00C57CE0" w:rsidRDefault="00532B9C" w:rsidP="00532B9C">
      <w:pPr>
        <w:pStyle w:val="Nadpis3"/>
      </w:pPr>
      <w:bookmarkStart w:id="29" w:name="_Toc127430377"/>
      <w:proofErr w:type="spellStart"/>
      <w:r>
        <w:lastRenderedPageBreak/>
        <w:t>Postman</w:t>
      </w:r>
      <w:bookmarkEnd w:id="29"/>
      <w:proofErr w:type="spellEnd"/>
    </w:p>
    <w:p w14:paraId="4697DA84" w14:textId="561ED0C2" w:rsidR="00FB410D" w:rsidRDefault="00532B9C" w:rsidP="00532B9C">
      <w:pPr>
        <w:ind w:left="565"/>
      </w:pPr>
      <w:proofErr w:type="spellStart"/>
      <w:r>
        <w:t>Postman</w:t>
      </w:r>
      <w:proofErr w:type="spellEnd"/>
      <w:r>
        <w:t xml:space="preserve"> je program pro testovaní rest API viz. ukázka JSON. </w:t>
      </w:r>
      <w:r w:rsidR="00641EE2">
        <w:t xml:space="preserve">Je </w:t>
      </w:r>
      <w:proofErr w:type="spellStart"/>
      <w:r w:rsidR="00641EE2">
        <w:t>podoný</w:t>
      </w:r>
      <w:proofErr w:type="spellEnd"/>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0B8876FA" w14:textId="6B2E619C" w:rsidR="00C57CE0" w:rsidRDefault="00FB410D" w:rsidP="00641EE2">
      <w:pPr>
        <w:ind w:left="565"/>
      </w:pPr>
      <w:r>
        <w:t xml:space="preserve">Výhodou je uživatelská nenáročnost, </w:t>
      </w:r>
      <w:r w:rsidR="00641EE2">
        <w:t xml:space="preserve">protože uživatel nemusí umět programovat, aby se dostal k JSON souboru. Dále je to rychlejší než tvorba programu, který by dělal to samé. </w:t>
      </w:r>
    </w:p>
    <w:p w14:paraId="4690B49E" w14:textId="0323C449" w:rsidR="00C57CE0" w:rsidRDefault="00C57CE0" w:rsidP="00C57CE0">
      <w:pPr>
        <w:pStyle w:val="Nadpis1"/>
      </w:pPr>
      <w:bookmarkStart w:id="30" w:name="_Toc127430378"/>
      <w:r>
        <w:lastRenderedPageBreak/>
        <w:t>Praktická část</w:t>
      </w:r>
      <w:bookmarkEnd w:id="30"/>
    </w:p>
    <w:p w14:paraId="0E2DE75C" w14:textId="04248E8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V praktické části dochází ke skloubení teoretických vědomostí a aplikací daný vědomostí. </w:t>
      </w:r>
    </w:p>
    <w:p w14:paraId="31CA8793" w14:textId="097BE141" w:rsidR="00C57CE0" w:rsidRDefault="00347653" w:rsidP="00C57CE0">
      <w:pPr>
        <w:pStyle w:val="Nadpis2"/>
      </w:pPr>
      <w:bookmarkStart w:id="31" w:name="_Toc127430379"/>
      <w:r>
        <w:t>Pochopení potřebného HW a SW</w:t>
      </w:r>
      <w:bookmarkEnd w:id="31"/>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32" w:name="_Toc127430380"/>
      <w:r>
        <w:t>Osvojení M5stack modulů</w:t>
      </w:r>
      <w:bookmarkEnd w:id="32"/>
    </w:p>
    <w:p w14:paraId="6EB246AD" w14:textId="31DF8DB2" w:rsidR="000C36B8" w:rsidRDefault="00DA12D8" w:rsidP="00BD6F54">
      <w:pPr>
        <w:ind w:left="565"/>
      </w:pPr>
      <w:r>
        <w:t>Seznámení s</w:t>
      </w:r>
      <w:r w:rsidR="000C36B8">
        <w:t xml:space="preserve"> M5stack modul</w:t>
      </w:r>
      <w:r>
        <w:t>y</w:t>
      </w:r>
      <w:r w:rsidR="000C36B8">
        <w:t xml:space="preserve"> jsem praktikoval pomocí jednoduchých programů v rámci </w:t>
      </w:r>
      <w:proofErr w:type="spellStart"/>
      <w:r w:rsidR="000C36B8">
        <w:t>UIflow</w:t>
      </w:r>
      <w:proofErr w:type="spellEnd"/>
      <w:r w:rsidR="000C36B8">
        <w:t xml:space="preserve">. Zkoušel jsem jednoduché instrukce na M5stack </w:t>
      </w:r>
      <w:proofErr w:type="spellStart"/>
      <w:r w:rsidR="000C36B8">
        <w:t>core</w:t>
      </w:r>
      <w:proofErr w:type="spellEnd"/>
      <w:r w:rsidR="000C36B8">
        <w:t xml:space="preserve"> díky možnosti vizualizace dat na displeji. </w:t>
      </w:r>
    </w:p>
    <w:p w14:paraId="53C81D6C" w14:textId="31B2A827" w:rsidR="00BD6F54" w:rsidRDefault="00700186" w:rsidP="00BD6F54">
      <w:pPr>
        <w:ind w:left="565"/>
      </w:pPr>
      <w:r>
        <w:t xml:space="preserve">V rámci M5stack </w:t>
      </w:r>
      <w:proofErr w:type="spellStart"/>
      <w:r>
        <w:t>core</w:t>
      </w:r>
      <w:proofErr w:type="spellEnd"/>
      <w:r>
        <w:t xml:space="preserve"> jsem z</w:t>
      </w:r>
      <w:r w:rsidR="00BD6F54">
        <w:t xml:space="preserve">ačal jednoduchou funkcí IF, která při stisku tlačítka zobrazila předem definovaný text na displeji. Pokračoval jsem dále různými vizualizacemi na displeji, jelikož </w:t>
      </w:r>
      <w:proofErr w:type="spellStart"/>
      <w:r w:rsidR="00BD6F54">
        <w:t>UIflow</w:t>
      </w:r>
      <w:proofErr w:type="spellEnd"/>
      <w:r w:rsidR="00BD6F54">
        <w:t xml:space="preserve"> obsahuje knihovny pro jednoduchou vizualizaci. </w:t>
      </w:r>
    </w:p>
    <w:p w14:paraId="6BC00E09" w14:textId="6E3E466C" w:rsidR="00BD6F54" w:rsidRDefault="00BD6F54" w:rsidP="00BD6F54">
      <w:pPr>
        <w:ind w:left="565"/>
      </w:pPr>
      <w:r>
        <w:t xml:space="preserve">Na modulu ATOM LITE jsem si vyzkoušel jeho ovládání pomocí AT </w:t>
      </w:r>
      <w:proofErr w:type="spellStart"/>
      <w:r>
        <w:t>commandů</w:t>
      </w:r>
      <w:proofErr w:type="spellEnd"/>
      <w:r w:rsidR="00700186">
        <w:t xml:space="preserve"> po sběrnici UART. Toto řešeni mi nevyhovovalo pro jeho omezenou využitelnost vlivem přesné formulace AT </w:t>
      </w:r>
      <w:proofErr w:type="spellStart"/>
      <w:r w:rsidR="00700186">
        <w:t>commandů</w:t>
      </w:r>
      <w:proofErr w:type="spellEnd"/>
      <w:r w:rsidR="00700186">
        <w:t xml:space="preserve"> ve kterých mi vždy něco chybělo, například při komunikaci s MQTT serverem jsem nebyl schopen pracovat s přečtenou zprávou dál v programu. </w:t>
      </w:r>
    </w:p>
    <w:p w14:paraId="7FC02236" w14:textId="1BEA0270" w:rsidR="000C36B8" w:rsidRPr="000C36B8" w:rsidRDefault="00700186" w:rsidP="000C36B8">
      <w:pPr>
        <w:ind w:left="565"/>
        <w:rPr>
          <w:lang w:val="x-none"/>
        </w:rPr>
      </w:pPr>
      <w:r>
        <w:rPr>
          <w:noProof/>
        </w:rPr>
        <w:drawing>
          <wp:anchor distT="0" distB="0" distL="114300" distR="114300" simplePos="0" relativeHeight="251670528" behindDoc="0" locked="0" layoutInCell="1" allowOverlap="1" wp14:anchorId="24D10D95" wp14:editId="3B1812C3">
            <wp:simplePos x="0" y="0"/>
            <wp:positionH relativeFrom="column">
              <wp:posOffset>3351212</wp:posOffset>
            </wp:positionH>
            <wp:positionV relativeFrom="paragraph">
              <wp:posOffset>277904</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3"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C373FE9" wp14:editId="42BFFF41">
            <wp:simplePos x="0" y="0"/>
            <wp:positionH relativeFrom="column">
              <wp:posOffset>266982</wp:posOffset>
            </wp:positionH>
            <wp:positionV relativeFrom="paragraph">
              <wp:posOffset>202437</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4" cstate="print">
                      <a:extLst>
                        <a:ext uri="{28A0092B-C50C-407E-A947-70E740481C1C}">
                          <a14:useLocalDpi xmlns:a14="http://schemas.microsoft.com/office/drawing/2010/main" val="0"/>
                        </a:ext>
                      </a:extLst>
                    </a:blip>
                    <a:srcRect l="27796" t="18804" r="17786" b="3527"/>
                    <a:stretch/>
                  </pic:blipFill>
                  <pic:spPr bwMode="auto">
                    <a:xfrm rot="5400000">
                      <a:off x="0" y="0"/>
                      <a:ext cx="2038970" cy="1877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5B686B30" w14:textId="1AFCCC0D" w:rsidR="00A24157" w:rsidRDefault="00A24157" w:rsidP="00C57CE0">
      <w:r>
        <w:rPr>
          <w:noProof/>
        </w:rPr>
        <mc:AlternateContent>
          <mc:Choice Requires="wps">
            <w:drawing>
              <wp:anchor distT="0" distB="0" distL="114300" distR="114300" simplePos="0" relativeHeight="251672576" behindDoc="0" locked="0" layoutInCell="1" allowOverlap="1" wp14:anchorId="793ED805" wp14:editId="12FAEE96">
                <wp:simplePos x="0" y="0"/>
                <wp:positionH relativeFrom="column">
                  <wp:posOffset>29210</wp:posOffset>
                </wp:positionH>
                <wp:positionV relativeFrom="paragraph">
                  <wp:posOffset>212712</wp:posOffset>
                </wp:positionV>
                <wp:extent cx="2731770" cy="635"/>
                <wp:effectExtent l="0" t="0" r="0" b="12065"/>
                <wp:wrapNone/>
                <wp:docPr id="8" name="Textové pol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651BEF46" w14:textId="399F2140" w:rsidR="00C57CE0" w:rsidRPr="009D1766" w:rsidRDefault="00C57CE0" w:rsidP="00C57CE0">
                            <w:pPr>
                              <w:pStyle w:val="Titulek"/>
                              <w:rPr>
                                <w:noProof/>
                                <w:szCs w:val="22"/>
                              </w:rPr>
                            </w:pPr>
                            <w:r>
                              <w:t>Obrázek</w:t>
                            </w:r>
                            <w:r w:rsidR="008D12F3">
                              <w:t xml:space="preserve"> </w:t>
                            </w:r>
                            <w:r>
                              <w:t>: Atom Lite+NB Iot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ED805" id="Textové pole 8" o:spid="_x0000_s1031" type="#_x0000_t202" style="position:absolute;left:0;text-align:left;margin-left:2.3pt;margin-top:16.75pt;width:215.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iNGAIAAD8EAAAOAAAAZHJzL2Uyb0RvYy54bWysU8Fu2zAMvQ/YPwi6L05SrB2M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87mZ2d0chSbHbm4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" stroked="f">
                <v:textbox style="mso-fit-shape-to-text:t" inset="0,0,0,0">
                  <w:txbxContent>
                    <w:p w14:paraId="651BEF46" w14:textId="399F2140" w:rsidR="00C57CE0" w:rsidRPr="009D1766" w:rsidRDefault="00C57CE0" w:rsidP="00C57CE0">
                      <w:pPr>
                        <w:pStyle w:val="Titulek"/>
                        <w:rPr>
                          <w:noProof/>
                          <w:szCs w:val="22"/>
                        </w:rPr>
                      </w:pPr>
                      <w:r>
                        <w:t>Obrázek</w:t>
                      </w:r>
                      <w:r w:rsidR="008D12F3">
                        <w:t xml:space="preserve"> </w:t>
                      </w:r>
                      <w:r>
                        <w:t>: Atom Lite+NB Iot modul</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EA6CFC2" wp14:editId="7B63D27C">
                <wp:simplePos x="0" y="0"/>
                <wp:positionH relativeFrom="margin">
                  <wp:posOffset>2996915</wp:posOffset>
                </wp:positionH>
                <wp:positionV relativeFrom="paragraph">
                  <wp:posOffset>204911</wp:posOffset>
                </wp:positionV>
                <wp:extent cx="2818130" cy="635"/>
                <wp:effectExtent l="0" t="0" r="1270" b="0"/>
                <wp:wrapNone/>
                <wp:docPr id="9" name="Textové pole 9"/>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E42F766" w14:textId="722405F6" w:rsidR="00C57CE0" w:rsidRPr="00E20C3C" w:rsidRDefault="00C57CE0" w:rsidP="00C57CE0">
                            <w:pPr>
                              <w:pStyle w:val="Titulek"/>
                              <w:rPr>
                                <w:noProof/>
                                <w:szCs w:val="22"/>
                              </w:rPr>
                            </w:pPr>
                            <w:r>
                              <w:t xml:space="preserve">Obrázek : M5stack </w:t>
                            </w:r>
                            <w:proofErr w:type="spellStart"/>
                            <w:r>
                              <w:t>core</w:t>
                            </w:r>
                            <w:proofErr w:type="spellEnd"/>
                            <w:r>
                              <w:t xml:space="preserve"> modul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6CFC2" id="Textové pole 9" o:spid="_x0000_s1032" type="#_x0000_t202" style="position:absolute;left:0;text-align:left;margin-left:236pt;margin-top:16.15pt;width:221.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" stroked="f">
                <v:textbox style="mso-fit-shape-to-text:t" inset="0,0,0,0">
                  <w:txbxContent>
                    <w:p w14:paraId="1E42F766" w14:textId="722405F6" w:rsidR="00C57CE0" w:rsidRPr="00E20C3C" w:rsidRDefault="00C57CE0" w:rsidP="00C57CE0">
                      <w:pPr>
                        <w:pStyle w:val="Titulek"/>
                        <w:rPr>
                          <w:noProof/>
                          <w:szCs w:val="22"/>
                        </w:rPr>
                      </w:pPr>
                      <w:r>
                        <w:t xml:space="preserve">Obrázek : M5stack </w:t>
                      </w:r>
                      <w:proofErr w:type="spellStart"/>
                      <w:r>
                        <w:t>core</w:t>
                      </w:r>
                      <w:proofErr w:type="spellEnd"/>
                      <w:r>
                        <w:t xml:space="preserve"> modul </w:t>
                      </w:r>
                    </w:p>
                  </w:txbxContent>
                </v:textbox>
                <w10:wrap anchorx="margin"/>
              </v:shape>
            </w:pict>
          </mc:Fallback>
        </mc:AlternateContent>
      </w:r>
    </w:p>
    <w:p w14:paraId="18B2C394" w14:textId="302A5DAD" w:rsidR="00D3005D" w:rsidRDefault="00DA12D8" w:rsidP="00DA12D8">
      <w:pPr>
        <w:pStyle w:val="Nadpis3"/>
      </w:pPr>
      <w:r>
        <w:lastRenderedPageBreak/>
        <w:t>Práce s relé modulem</w:t>
      </w:r>
    </w:p>
    <w:p w14:paraId="4F3B83A7" w14:textId="49B21AC1" w:rsidR="00BB4F10" w:rsidRDefault="00C46D0E" w:rsidP="00DA12D8">
      <w:pPr>
        <w:ind w:left="565"/>
      </w:pPr>
      <w:r>
        <w:t xml:space="preserve">Nejprve jsem musel upravit kabeláž, abych mohl relé modul ovládat pomocí počítače nebo M5 modulů. Připojil jsem 3 vodiče do svorek pro RS485 a ty jsem následně zapojil </w:t>
      </w:r>
      <w:r w:rsidR="00D5664C">
        <w:t>do převodníku z USB na RS485. Prostudoval jsem si dokumentaci</w:t>
      </w:r>
      <w:r w:rsidR="00D5664C">
        <w:rPr>
          <w:lang w:val="x-none"/>
        </w:rPr>
        <w:t xml:space="preserve"> a následně vyzkoušel jeho funkci skrze program tvořený pro tento modul. </w:t>
      </w:r>
    </w:p>
    <w:p w14:paraId="34295DB6" w14:textId="77777777" w:rsidR="008F136E" w:rsidRPr="00DA12D8" w:rsidRDefault="008F136E" w:rsidP="00DA12D8">
      <w:pPr>
        <w:ind w:left="565"/>
      </w:pPr>
    </w:p>
    <w:p w14:paraId="6713F4F2" w14:textId="14D1D41E" w:rsidR="00347653" w:rsidRDefault="00347653" w:rsidP="00347653">
      <w:pPr>
        <w:pStyle w:val="Nadpis3"/>
      </w:pPr>
      <w:bookmarkStart w:id="33" w:name="_Toc127430382"/>
      <w:r>
        <w:t>Zálohování dat a využití G</w:t>
      </w:r>
      <w:r w:rsidR="00C852AD">
        <w:t>it</w:t>
      </w:r>
      <w:r>
        <w:t>H</w:t>
      </w:r>
      <w:r w:rsidR="00C852AD">
        <w:t>ub</w:t>
      </w:r>
      <w:r>
        <w:t xml:space="preserve"> </w:t>
      </w:r>
      <w:r w:rsidR="001D3418">
        <w:t>repositáře</w:t>
      </w:r>
      <w:bookmarkEnd w:id="33"/>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379A7E5F" w14:textId="17272A25" w:rsidR="00347653" w:rsidRDefault="00C852AD" w:rsidP="00D21F3C">
      <w:pPr>
        <w:ind w:left="708" w:firstLine="708"/>
        <w:rPr>
          <w:lang w:val="x-none"/>
        </w:rPr>
      </w:pPr>
      <w:r>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 </w:t>
      </w:r>
    </w:p>
    <w:p w14:paraId="420DF598" w14:textId="77777777" w:rsidR="003C12DB" w:rsidRDefault="003A1BCB" w:rsidP="003C12DB">
      <w:pPr>
        <w:keepNext/>
        <w:ind w:firstLine="0"/>
        <w:jc w:val="center"/>
      </w:pPr>
      <w:r>
        <w:rPr>
          <w:noProof/>
          <w:lang w:val="x-none"/>
        </w:rPr>
        <w:lastRenderedPageBreak/>
        <w:drawing>
          <wp:inline distT="0" distB="0" distL="0" distR="0" wp14:anchorId="33532DE4" wp14:editId="12DD8391">
            <wp:extent cx="5053571" cy="3470988"/>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6816" cy="3548769"/>
                    </a:xfrm>
                    <a:prstGeom prst="rect">
                      <a:avLst/>
                    </a:prstGeom>
                  </pic:spPr>
                </pic:pic>
              </a:graphicData>
            </a:graphic>
          </wp:inline>
        </w:drawing>
      </w:r>
    </w:p>
    <w:p w14:paraId="5B559CDB" w14:textId="5D1B82A6" w:rsidR="00D21F3C" w:rsidRDefault="003C12DB" w:rsidP="003C12DB">
      <w:pPr>
        <w:pStyle w:val="Titulek"/>
        <w:rPr>
          <w:lang w:val="x-none"/>
        </w:rPr>
      </w:pPr>
      <w:r>
        <w:t xml:space="preserve">Obrázek: Rozhraní GitHub aplikace </w:t>
      </w:r>
    </w:p>
    <w:p w14:paraId="6550469C" w14:textId="77777777" w:rsidR="003C12DB" w:rsidRPr="00D21F3C" w:rsidRDefault="003C12DB" w:rsidP="003C12DB">
      <w:pPr>
        <w:ind w:firstLine="0"/>
        <w:rPr>
          <w:lang w:val="x-none"/>
        </w:rPr>
      </w:pPr>
    </w:p>
    <w:p w14:paraId="61FCE7F9" w14:textId="3B1D8111" w:rsidR="00347653" w:rsidRDefault="00347653" w:rsidP="00347653">
      <w:pPr>
        <w:pStyle w:val="Nadpis3"/>
      </w:pPr>
      <w:bookmarkStart w:id="34" w:name="_Toc127430383"/>
      <w:r>
        <w:t>Praktická zkouška REST API a JSON</w:t>
      </w:r>
      <w:bookmarkEnd w:id="34"/>
      <w:r>
        <w:t xml:space="preserve"> </w:t>
      </w:r>
    </w:p>
    <w:p w14:paraId="75ED3FA4" w14:textId="532BC320" w:rsidR="00D21F3C" w:rsidRPr="00D21F3C" w:rsidRDefault="00D21F3C" w:rsidP="00D21F3C">
      <w:pPr>
        <w:ind w:left="565"/>
      </w:pPr>
      <w:r>
        <w:t xml:space="preserve">Praktickou zkoušku Rest API jsem prováděl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proofErr w:type="spellStart"/>
      <w:r w:rsidR="003C12DB">
        <w:rPr>
          <w:lang w:val="x-none"/>
        </w:rPr>
        <w:t>atmosferických</w:t>
      </w:r>
      <w:proofErr w:type="spellEnd"/>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sidR="003C12DB">
        <w:rPr>
          <w:lang w:val="x-none"/>
        </w:rPr>
        <w:t>.</w:t>
      </w:r>
    </w:p>
    <w:p w14:paraId="33A7AD70" w14:textId="77777777" w:rsidR="00347653" w:rsidRPr="00347653" w:rsidRDefault="00347653" w:rsidP="00347653"/>
    <w:p w14:paraId="0C954626" w14:textId="6B2414C7" w:rsidR="00C57CE0" w:rsidRDefault="00C57CE0" w:rsidP="00C57CE0">
      <w:pPr>
        <w:pStyle w:val="Nadpis2"/>
      </w:pPr>
      <w:bookmarkStart w:id="35" w:name="_Toc127430384"/>
      <w:r>
        <w:t>Tvorba SW pro M5stack moduly</w:t>
      </w:r>
      <w:bookmarkEnd w:id="35"/>
      <w:r>
        <w:t xml:space="preserve"> </w:t>
      </w:r>
    </w:p>
    <w:p w14:paraId="2D22CB93" w14:textId="2F9FE2CA"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každá funkce modulů byla </w:t>
      </w:r>
      <w:proofErr w:type="spellStart"/>
      <w:r>
        <w:t>zárove</w:t>
      </w:r>
      <w:proofErr w:type="spellEnd"/>
      <w:r>
        <w:rPr>
          <w:lang w:val="x-none"/>
        </w:rPr>
        <w:t xml:space="preserve">ň naprogramována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36" w:name="_Toc127430385"/>
      <w:r>
        <w:lastRenderedPageBreak/>
        <w:t xml:space="preserve">Ovládání Atom Lite pomocí AT </w:t>
      </w:r>
      <w:proofErr w:type="spellStart"/>
      <w:r>
        <w:t>commandů</w:t>
      </w:r>
      <w:bookmarkEnd w:id="36"/>
      <w:proofErr w:type="spellEnd"/>
      <w:r>
        <w:t xml:space="preserve"> </w:t>
      </w:r>
    </w:p>
    <w:p w14:paraId="231AD665" w14:textId="0293FA63"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r>
        <w:t>machine.UART</w:t>
      </w:r>
      <w:proofErr w:type="spell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uart1.write('AT+CMQCON=0,3,"myclient",600,0,0[IEZ000246:IEZ000246,Encantr1892!]'+"\r\n")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43858A52" w14:textId="3DF0C8D3" w:rsidR="00C57CE0" w:rsidRDefault="00C57CE0" w:rsidP="00C57CE0">
      <w:pPr>
        <w:pStyle w:val="Zdrojovkd"/>
      </w:pPr>
      <w:proofErr w:type="spellStart"/>
      <w:r>
        <w:t>print_uart</w:t>
      </w:r>
      <w:proofErr w:type="spellEnd"/>
      <w:r>
        <w:t>()</w:t>
      </w:r>
    </w:p>
    <w:p w14:paraId="1AAF6B69" w14:textId="0FFAE9E9" w:rsidR="00C57CE0" w:rsidRDefault="00C57CE0" w:rsidP="00C57CE0">
      <w:pPr>
        <w:pStyle w:val="Nadpis3"/>
      </w:pPr>
      <w:bookmarkStart w:id="37" w:name="_Toc127430386"/>
      <w:r>
        <w:t>Volba MQTT serveru</w:t>
      </w:r>
      <w:bookmarkEnd w:id="37"/>
      <w:r>
        <w:t xml:space="preserve"> </w:t>
      </w:r>
    </w:p>
    <w:p w14:paraId="6AA9874D" w14:textId="1CF860DC" w:rsidR="00C57CE0" w:rsidRPr="00B05391" w:rsidRDefault="00C57CE0" w:rsidP="00AA3EA9">
      <w:pPr>
        <w:ind w:left="851" w:firstLine="565"/>
      </w:pPr>
      <w:r>
        <w:t xml:space="preserve">Původně bylo v plánu využít služby 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na svém PC. Aby řešení bylo aplikovatelné v praxi, bylo potřeba brokera změnit na funkčního</w:t>
      </w:r>
      <w:r w:rsidR="00EA0709">
        <w:t xml:space="preserve"> a vybral jsem HIVEMQ. </w:t>
      </w:r>
    </w:p>
    <w:p w14:paraId="27EC3D94" w14:textId="40602DC7" w:rsidR="00C57CE0" w:rsidRDefault="00C57CE0" w:rsidP="00C57CE0">
      <w:pPr>
        <w:pStyle w:val="Nadpis3"/>
      </w:pPr>
      <w:bookmarkStart w:id="38" w:name="_Toc127430387"/>
      <w:r>
        <w:t>Tvorba spojení s MQTT serverem</w:t>
      </w:r>
      <w:bookmarkEnd w:id="38"/>
      <w:r>
        <w:t xml:space="preserve"> </w:t>
      </w:r>
    </w:p>
    <w:p w14:paraId="6C225CC5" w14:textId="1A2CD16E" w:rsidR="00AA3EA9" w:rsidRDefault="00C57CE0" w:rsidP="00AA3EA9">
      <w:pPr>
        <w:ind w:left="851" w:firstLine="565"/>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r>
        <w:rPr>
          <w:lang w:val="x-none"/>
        </w:rPr>
        <w:t xml:space="preserve">Nakonec jsem použil integrovanou knihovnu v </w:t>
      </w:r>
      <w:proofErr w:type="spellStart"/>
      <w:r>
        <w:rPr>
          <w:lang w:val="x-none"/>
        </w:rPr>
        <w:lastRenderedPageBreak/>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slouží k bezdrátovému ovládání relátek a druhá část slouží k posílání hodnot </w:t>
      </w:r>
      <w:r w:rsidR="00B31CBF">
        <w:t>ze</w:t>
      </w:r>
      <w:r>
        <w:t xml:space="preserve"> senzorů na centrální jednotku, kterou je M5stack modul s displejem.  </w:t>
      </w:r>
    </w:p>
    <w:p w14:paraId="446B2D85" w14:textId="77777777" w:rsidR="00743E1B" w:rsidRPr="00575005" w:rsidRDefault="00743E1B" w:rsidP="00AA3EA9">
      <w:pPr>
        <w:ind w:left="851" w:firstLine="565"/>
      </w:pPr>
    </w:p>
    <w:p w14:paraId="0DC68324" w14:textId="77777777" w:rsidR="00C57CE0" w:rsidRDefault="00C57CE0" w:rsidP="00C57CE0">
      <w:pPr>
        <w:pStyle w:val="Zdrojovkd"/>
      </w:pPr>
      <w:r>
        <w:t>m5mqtt = M5mqtt('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57CE0"/>
    <w:p w14:paraId="14D413C1" w14:textId="77777777" w:rsidR="00C57CE0" w:rsidRDefault="00C57CE0" w:rsidP="00C57CE0">
      <w:pPr>
        <w:pStyle w:val="Zdrojovkd"/>
      </w:pPr>
      <w:proofErr w:type="spellStart"/>
      <w:r>
        <w:t>while</w:t>
      </w:r>
      <w:proofErr w:type="spellEnd"/>
      <w:r>
        <w:t xml:space="preserve"> </w:t>
      </w:r>
      <w:proofErr w:type="spellStart"/>
      <w:r>
        <w:t>True</w:t>
      </w:r>
      <w:proofErr w:type="spellEnd"/>
      <w:r>
        <w:t>:</w:t>
      </w:r>
    </w:p>
    <w:p w14:paraId="270697C0" w14:textId="77777777" w:rsidR="00C57CE0" w:rsidRDefault="00C57CE0" w:rsidP="00C57CE0">
      <w:pPr>
        <w:pStyle w:val="Zdrojovkd"/>
      </w:pPr>
      <w:r>
        <w:t xml:space="preserve">  m5mqtt.publish(str('</w:t>
      </w:r>
      <w:proofErr w:type="spellStart"/>
      <w:r>
        <w:t>home</w:t>
      </w:r>
      <w:proofErr w:type="spellEnd"/>
      <w:r>
        <w:t>-temp'), str(</w:t>
      </w:r>
      <w:proofErr w:type="spellStart"/>
      <w:r>
        <w:t>home_temp_value</w:t>
      </w:r>
      <w:proofErr w:type="spellEnd"/>
      <w:r>
        <w:t>), 0)</w:t>
      </w:r>
    </w:p>
    <w:p w14:paraId="42F862E9" w14:textId="77777777" w:rsidR="00C57CE0" w:rsidRDefault="00C57CE0" w:rsidP="00C57CE0">
      <w:pPr>
        <w:pStyle w:val="Zdrojovkd"/>
      </w:pPr>
      <w:r>
        <w:t xml:space="preserve">  m5mqtt.publish(str('</w:t>
      </w:r>
      <w:proofErr w:type="spellStart"/>
      <w:r>
        <w:t>home-press</w:t>
      </w:r>
      <w:proofErr w:type="spellEnd"/>
      <w:r>
        <w:t>'), str(</w:t>
      </w:r>
      <w:proofErr w:type="spellStart"/>
      <w:r>
        <w:t>home_press_value</w:t>
      </w:r>
      <w:proofErr w:type="spellEnd"/>
      <w:r>
        <w:t>), 0)</w:t>
      </w:r>
    </w:p>
    <w:p w14:paraId="4DF76D65" w14:textId="77777777" w:rsidR="00C57CE0" w:rsidRDefault="00C57CE0" w:rsidP="00C57CE0">
      <w:pPr>
        <w:pStyle w:val="Zdrojovkd"/>
      </w:pPr>
      <w:r>
        <w:t xml:space="preserve">  m5mqtt.publish(str('</w:t>
      </w:r>
      <w:proofErr w:type="spellStart"/>
      <w:r>
        <w:t>home-hum</w:t>
      </w:r>
      <w:proofErr w:type="spellEnd"/>
      <w:r>
        <w:t>'), str(</w:t>
      </w:r>
      <w:proofErr w:type="spellStart"/>
      <w:r>
        <w:t>home_hum_value</w:t>
      </w:r>
      <w:proofErr w:type="spellEnd"/>
      <w:r>
        <w:t>), 0)</w:t>
      </w:r>
    </w:p>
    <w:p w14:paraId="282C92FC" w14:textId="77777777" w:rsidR="00C57CE0" w:rsidRDefault="00C57CE0" w:rsidP="00C57CE0">
      <w:pPr>
        <w:pStyle w:val="Zdrojovkd"/>
      </w:pPr>
      <w:r>
        <w:t xml:space="preserve">  </w:t>
      </w:r>
      <w:proofErr w:type="spellStart"/>
      <w:r>
        <w:t>wait</w:t>
      </w:r>
      <w:proofErr w:type="spellEnd"/>
      <w:r>
        <w:t>(10)</w:t>
      </w:r>
    </w:p>
    <w:p w14:paraId="034C43E8" w14:textId="01F95AD8" w:rsidR="005B01B6" w:rsidRPr="00C57CE0" w:rsidRDefault="00C57CE0" w:rsidP="00D3005D">
      <w:pPr>
        <w:pStyle w:val="Zdrojovkd"/>
      </w:pPr>
      <w:r>
        <w:t xml:space="preserve">  </w:t>
      </w:r>
      <w:proofErr w:type="spellStart"/>
      <w:r>
        <w:t>wait_ms</w:t>
      </w:r>
      <w:proofErr w:type="spellEnd"/>
      <w:r>
        <w:t>(2)</w:t>
      </w:r>
    </w:p>
    <w:p w14:paraId="317F8AB5" w14:textId="13AA8E6B" w:rsidR="00C57CE0" w:rsidRDefault="00FB11C6" w:rsidP="00C57CE0">
      <w:pPr>
        <w:pStyle w:val="Nadpis3"/>
      </w:pPr>
      <w:bookmarkStart w:id="39" w:name="_Toc127430388"/>
      <w:r>
        <w:t xml:space="preserve">Vytváření </w:t>
      </w:r>
      <w:r w:rsidR="005B01B6">
        <w:t xml:space="preserve">základního </w:t>
      </w:r>
      <w:r>
        <w:t>UI</w:t>
      </w:r>
      <w:bookmarkEnd w:id="39"/>
    </w:p>
    <w:p w14:paraId="1F7AB839" w14:textId="77777777" w:rsidR="008D1819" w:rsidRDefault="005B01B6" w:rsidP="001B3317">
      <w:pPr>
        <w:ind w:left="565"/>
      </w:pPr>
      <w:r>
        <w:t xml:space="preserve">Dále jsem se vrhnul na tvorbu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37219C6C" w:rsidR="00816257" w:rsidRDefault="005B01B6" w:rsidP="001B3317">
      <w:pPr>
        <w:ind w:left="565"/>
      </w:pPr>
      <w:proofErr w:type="spellStart"/>
      <w:r>
        <w:t>Vizualice</w:t>
      </w:r>
      <w:proofErr w:type="spellEnd"/>
      <w:r>
        <w:t xml:space="preserve"> teploty, vlhkosti a tlaku byla udělána pomocí funkce „</w:t>
      </w:r>
      <w:proofErr w:type="spellStart"/>
      <w:r>
        <w:t>Subscribe</w:t>
      </w:r>
      <w:proofErr w:type="spellEnd"/>
      <w:r>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 xml:space="preserve">v pravém horním rohu obrazovky s animací nabíjení. </w:t>
      </w:r>
    </w:p>
    <w:p w14:paraId="7CA13E05" w14:textId="77777777" w:rsidR="001B3317" w:rsidRDefault="001B3317" w:rsidP="001B3317">
      <w:pPr>
        <w:keepNext/>
        <w:ind w:firstLine="0"/>
        <w:jc w:val="center"/>
      </w:pPr>
      <w:r>
        <w:rPr>
          <w:noProof/>
        </w:rPr>
        <w:lastRenderedPageBreak/>
        <w:drawing>
          <wp:inline distT="0" distB="0" distL="0" distR="0" wp14:anchorId="2A2B2E51" wp14:editId="690B91E5">
            <wp:extent cx="4342354" cy="4254759"/>
            <wp:effectExtent l="0" t="0" r="1270" b="0"/>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8107" cy="4270194"/>
                    </a:xfrm>
                    <a:prstGeom prst="rect">
                      <a:avLst/>
                    </a:prstGeom>
                  </pic:spPr>
                </pic:pic>
              </a:graphicData>
            </a:graphic>
          </wp:inline>
        </w:drawing>
      </w:r>
    </w:p>
    <w:p w14:paraId="2174B401" w14:textId="0E36C776" w:rsidR="00816257" w:rsidRPr="004F04C5" w:rsidRDefault="001B3317" w:rsidP="001B3317">
      <w:pPr>
        <w:pStyle w:val="Titulek"/>
      </w:pPr>
      <w:r>
        <w:t xml:space="preserve">Obrázek: Uživatelské rozhraní M5stack </w:t>
      </w:r>
    </w:p>
    <w:p w14:paraId="7D552AD0" w14:textId="5A2758E0" w:rsidR="00FB11C6" w:rsidRDefault="00FB11C6" w:rsidP="00FB11C6"/>
    <w:p w14:paraId="0ABDD3D9" w14:textId="71835908" w:rsidR="00816257" w:rsidRDefault="00816257" w:rsidP="00FB11C6"/>
    <w:p w14:paraId="56FB74DA" w14:textId="77777777" w:rsidR="005337E8" w:rsidRDefault="005337E8" w:rsidP="00FB11C6"/>
    <w:p w14:paraId="7ED3DCB8" w14:textId="6853ECBA" w:rsidR="00FB11C6" w:rsidRDefault="00FB11C6" w:rsidP="00FB11C6">
      <w:pPr>
        <w:pStyle w:val="Nadpis2"/>
      </w:pPr>
      <w:bookmarkStart w:id="40" w:name="_Toc127430389"/>
      <w:r>
        <w:t>Ovládání reléového modulu SDM-6R0</w:t>
      </w:r>
      <w:bookmarkEnd w:id="40"/>
    </w:p>
    <w:p w14:paraId="32703B14" w14:textId="77777777" w:rsidR="00C46D0E" w:rsidRDefault="00C46D0E" w:rsidP="00C46D0E">
      <w:pPr>
        <w:ind w:left="565"/>
      </w:pPr>
      <w:r>
        <w:t xml:space="preserve">V případě relé modulu jsem si musel nastudovat dokumentaci, abych mohl ho mohl resetovat, jelikož už by použitý. Po provedení prvotního nastavení jsem se mohl vrhnout na zprovoznění. </w:t>
      </w:r>
    </w:p>
    <w:p w14:paraId="16973154" w14:textId="77777777" w:rsidR="00C46D0E" w:rsidRDefault="00C46D0E" w:rsidP="00C46D0E">
      <w:pPr>
        <w:ind w:left="565"/>
      </w:pPr>
      <w:r>
        <w:t>Pro základní otestování funkce jsem si udělal jednoduchý script s využitím „</w:t>
      </w:r>
      <w:proofErr w:type="spellStart"/>
      <w:r>
        <w:t>pymodbus</w:t>
      </w:r>
      <w:proofErr w:type="spellEnd"/>
      <w:r>
        <w:t xml:space="preserve">“ knihovny, který pomocí USB převodníku na RS485 ovládal relé, které bylo dané specifickou adresou. Adres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lastRenderedPageBreak/>
        <w:t>from</w:t>
      </w:r>
      <w:proofErr w:type="spellEnd"/>
      <w:r w:rsidRPr="00B06B76">
        <w:t xml:space="preserve"> </w:t>
      </w:r>
      <w:proofErr w:type="spellStart"/>
      <w:r w:rsidRPr="00B06B76">
        <w:t>pymodbus.client</w:t>
      </w:r>
      <w:proofErr w:type="spell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r w:rsidRPr="00B06B76">
        <w:t>ModbusClient</w:t>
      </w:r>
      <w:proofErr w:type="spellEnd"/>
      <w:r w:rsidRPr="00B06B76">
        <w:t>(</w:t>
      </w:r>
      <w:proofErr w:type="spellStart"/>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r w:rsidRPr="00B06B76">
        <w:t>client.connect</w:t>
      </w:r>
      <w:proofErr w:type="spell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r w:rsidRPr="00B06B76">
        <w:t>client.write_coil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0994CCBB" w14:textId="77777777" w:rsidR="00C46D0E" w:rsidRDefault="00C46D0E" w:rsidP="00C46D0E">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76AD85E4" w14:textId="79F6725D" w:rsidR="00C46D0E" w:rsidRDefault="00C46D0E" w:rsidP="00C46D0E"/>
    <w:p w14:paraId="7E8E4168" w14:textId="77777777" w:rsidR="00C46D0E" w:rsidRPr="00C46D0E" w:rsidRDefault="00C46D0E" w:rsidP="00C46D0E"/>
    <w:p w14:paraId="4DD1C09D" w14:textId="660D9FEE" w:rsidR="008F136E" w:rsidRPr="008F136E" w:rsidRDefault="008F136E" w:rsidP="008F136E">
      <w:pPr>
        <w:ind w:left="565"/>
      </w:pPr>
      <w:r>
        <w:t>Touto částí jsem se zabýval asi nejdéle ze všech v rámci maturitní práce. V </w:t>
      </w:r>
      <w:proofErr w:type="spellStart"/>
      <w:r>
        <w:t>UIflow</w:t>
      </w:r>
      <w:proofErr w:type="spellEnd"/>
      <w:r>
        <w:t xml:space="preserve"> existuje mnoho knihoven, které se dají použít, ale žádná mi nefungovala</w:t>
      </w:r>
      <w:r w:rsidR="00664DF3">
        <w:t xml:space="preserve">, jelikož jsem nebyl schopný změnit stav relé. </w:t>
      </w:r>
      <w:r w:rsidR="00E8312B">
        <w:t xml:space="preserve">Indikační </w:t>
      </w:r>
      <w:proofErr w:type="spellStart"/>
      <w:r w:rsidR="00E8312B">
        <w:t>LEDka</w:t>
      </w:r>
      <w:proofErr w:type="spellEnd"/>
      <w:r w:rsidR="00E8312B">
        <w:t xml:space="preserve"> nevykazovala žádný přenos dat. </w:t>
      </w:r>
      <w:r w:rsidR="00501DD1">
        <w:t xml:space="preserve">Zkusil předem definované bloky z knihoven pro UART, knihovnu pro rozšíření DTU NB </w:t>
      </w:r>
      <w:proofErr w:type="spellStart"/>
      <w:r w:rsidR="00501DD1">
        <w:t>IoT</w:t>
      </w:r>
      <w:proofErr w:type="spellEnd"/>
      <w:r w:rsidR="00501DD1">
        <w:t xml:space="preserve">, nebo knihovnu pro </w:t>
      </w:r>
      <w:proofErr w:type="spellStart"/>
      <w:r w:rsidR="00501DD1">
        <w:t>Modbus</w:t>
      </w:r>
      <w:proofErr w:type="spellEnd"/>
      <w:r w:rsidR="00501DD1">
        <w:t xml:space="preserve"> a ani jedna neposílala signál za použití bloku „</w:t>
      </w:r>
      <w:proofErr w:type="spellStart"/>
      <w:r w:rsidR="00501DD1">
        <w:t>write</w:t>
      </w:r>
      <w:proofErr w:type="spellEnd"/>
      <w:r w:rsidR="00501DD1">
        <w:t xml:space="preserve"> </w:t>
      </w:r>
      <w:proofErr w:type="spellStart"/>
      <w:r w:rsidR="00501DD1">
        <w:t>coils</w:t>
      </w:r>
      <w:proofErr w:type="spellEnd"/>
      <w:r w:rsidR="00501DD1">
        <w:t>“</w:t>
      </w:r>
      <w:r w:rsidR="00C46D0E">
        <w:t xml:space="preserve">. Zkoušel jsem to ověřit i pomocí osciloskopu a skutečně vodičem nešel žádný signál. </w:t>
      </w:r>
    </w:p>
    <w:p w14:paraId="129740E7" w14:textId="01CB34E5" w:rsidR="00FB11C6" w:rsidRDefault="00FB11C6" w:rsidP="00FB11C6"/>
    <w:p w14:paraId="6BB8EEF5" w14:textId="30B42EEF" w:rsidR="008D1819" w:rsidRDefault="008D1819" w:rsidP="00FB11C6"/>
    <w:p w14:paraId="0B795008" w14:textId="77777777" w:rsidR="008D1819" w:rsidRDefault="008D1819" w:rsidP="00FB11C6"/>
    <w:p w14:paraId="0E05FB0D" w14:textId="167CEAB5" w:rsidR="00FB11C6" w:rsidRDefault="00FB11C6" w:rsidP="00FB11C6"/>
    <w:p w14:paraId="2EFFB68E" w14:textId="5D8AF68E" w:rsidR="00FB11C6" w:rsidRDefault="00FB11C6" w:rsidP="00FB11C6">
      <w:pPr>
        <w:pStyle w:val="Nadpis3"/>
      </w:pPr>
      <w:bookmarkStart w:id="41" w:name="_Toc127430391"/>
      <w:r>
        <w:lastRenderedPageBreak/>
        <w:t xml:space="preserve">Ovládání </w:t>
      </w:r>
      <w:r w:rsidR="00E7001E">
        <w:t>relé pomocí M5stack-core</w:t>
      </w:r>
      <w:bookmarkEnd w:id="41"/>
    </w:p>
    <w:p w14:paraId="4DE7E2A3" w14:textId="77777777" w:rsidR="00D83694" w:rsidRDefault="005337E8" w:rsidP="005337E8">
      <w:pPr>
        <w:ind w:left="565"/>
      </w:pPr>
      <w:r>
        <w:t xml:space="preserve">V této části jsem strávil nejvíce času, díky nejasnosti dokumentace </w:t>
      </w:r>
      <w:proofErr w:type="spellStart"/>
      <w:r>
        <w:t>UIflow</w:t>
      </w:r>
      <w:proofErr w:type="spellEnd"/>
      <w:r>
        <w:t xml:space="preserve"> od </w:t>
      </w:r>
      <w:r w:rsidR="008D24F6">
        <w:t>výrobce,</w:t>
      </w:r>
      <w:r>
        <w:t xml:space="preserve"> a navíc díky nefunkčnosti</w:t>
      </w:r>
      <w:r w:rsidR="008D24F6">
        <w:t xml:space="preserve"> některých bloků jsem byl téměř </w:t>
      </w:r>
      <w:r w:rsidR="00D83694">
        <w:t>odepsaný</w:t>
      </w:r>
      <w:r w:rsidR="008D24F6">
        <w:t>.</w:t>
      </w:r>
    </w:p>
    <w:p w14:paraId="5FFB415D" w14:textId="77777777" w:rsidR="00704E05" w:rsidRDefault="008D24F6" w:rsidP="005337E8">
      <w:pPr>
        <w:ind w:left="565"/>
      </w:pPr>
      <w:r>
        <w:t xml:space="preserve"> </w:t>
      </w:r>
      <w:r w:rsidR="00F8273C">
        <w:t xml:space="preserve">Začal jsem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Zkusil jsem to po svém a dal se na vlastní pokusy, které však skončili </w:t>
      </w:r>
      <w:r w:rsidR="00704E05">
        <w:t xml:space="preserve">neúspěšně. </w:t>
      </w:r>
    </w:p>
    <w:p w14:paraId="6F15DB91" w14:textId="2DDF312A"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5BC8D48A" w14:textId="27689732" w:rsidR="008D24F6" w:rsidRDefault="00704E05" w:rsidP="00394779">
      <w:pPr>
        <w:ind w:left="565"/>
      </w:pPr>
      <w:r>
        <w:t xml:space="preserve">Zkoušel jsem tedy bloky, které zapisovaly do </w:t>
      </w:r>
      <w:proofErr w:type="spellStart"/>
      <w:r>
        <w:t>coilů</w:t>
      </w:r>
      <w:proofErr w:type="spellEnd"/>
      <w:r>
        <w:t xml:space="preserve"> viz. obrázek.</w:t>
      </w:r>
      <w:r w:rsidR="00394779">
        <w:t xml:space="preserve"> </w:t>
      </w:r>
      <w:r>
        <w:t>Zde jsem vyplnil vše dle dokumentace k </w:t>
      </w:r>
      <w:r w:rsidR="00394779">
        <w:t>modulu,</w:t>
      </w:r>
      <w:r>
        <w:t xml:space="preserve"> a i vyzkoušeného kódu </w:t>
      </w:r>
      <w:r w:rsidR="00394779">
        <w:t xml:space="preserve">a bohužel nic nefungovalo, ani indikační LED na modulu nevykazovala přenesená data. </w:t>
      </w:r>
    </w:p>
    <w:p w14:paraId="3C32C8C9" w14:textId="77777777" w:rsidR="00394779" w:rsidRDefault="00394779" w:rsidP="00394779">
      <w:pPr>
        <w:keepNext/>
        <w:ind w:firstLine="0"/>
      </w:pPr>
      <w:r w:rsidRPr="00704E05">
        <w:drawing>
          <wp:inline distT="0" distB="0" distL="0" distR="0" wp14:anchorId="40BAE3E9" wp14:editId="13CA9879">
            <wp:extent cx="5760720" cy="631898"/>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31898"/>
                    </a:xfrm>
                    <a:prstGeom prst="rect">
                      <a:avLst/>
                    </a:prstGeom>
                  </pic:spPr>
                </pic:pic>
              </a:graphicData>
            </a:graphic>
          </wp:inline>
        </w:drawing>
      </w:r>
    </w:p>
    <w:p w14:paraId="68C280BA" w14:textId="342A2983" w:rsidR="00394779" w:rsidRDefault="00394779" w:rsidP="00394779">
      <w:pPr>
        <w:pStyle w:val="Titulek"/>
      </w:pPr>
      <w:r>
        <w:t xml:space="preserve">Obrázek: Ukázka bloku pro MODBUS </w:t>
      </w:r>
    </w:p>
    <w:p w14:paraId="50875B55" w14:textId="38BCD593" w:rsidR="00394779" w:rsidRDefault="005842A3" w:rsidP="009C553A">
      <w:pPr>
        <w:ind w:left="708" w:firstLine="702"/>
      </w:pPr>
      <w:r>
        <w:t>Zkusil jsem i dokumentaci k druhé knihovně v rámci modulu DTU NB-</w:t>
      </w:r>
      <w:proofErr w:type="spellStart"/>
      <w:r>
        <w:t>IoT</w:t>
      </w:r>
      <w:proofErr w:type="spellEnd"/>
      <w:r>
        <w:t>, kde dokumentace byla kupodivu lepší</w:t>
      </w:r>
      <w:r w:rsidR="00785A51">
        <w:t xml:space="preserve">, ale opět nefunkční. </w:t>
      </w:r>
      <w:r w:rsidR="003B061C">
        <w:t xml:space="preserve">Adresy jsem měl nastavené správně akorát „output </w:t>
      </w:r>
      <w:proofErr w:type="spellStart"/>
      <w:r w:rsidR="003B061C">
        <w:t>value</w:t>
      </w:r>
      <w:proofErr w:type="spellEnd"/>
      <w:r w:rsidR="003B061C">
        <w:t xml:space="preserve">“ měla být typu </w:t>
      </w:r>
      <w:proofErr w:type="spellStart"/>
      <w:r w:rsidR="003B061C">
        <w:t>bool</w:t>
      </w:r>
      <w:proofErr w:type="spellEnd"/>
      <w:r w:rsidR="003B061C">
        <w:t xml:space="preserve">, tedy TRUE nebo FALSE. Zkusil jsem tedy zaměnit </w:t>
      </w:r>
      <w:proofErr w:type="spellStart"/>
      <w:r w:rsidR="009C553A">
        <w:t>integer</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83E9291" w:rsidR="009C553A" w:rsidRDefault="009C553A" w:rsidP="009C553A">
      <w:pPr>
        <w:ind w:left="708" w:firstLine="702"/>
      </w:pPr>
      <w:r>
        <w:t xml:space="preserve">Šel jsem na to tedy od nejjednodušších věcí, zkusil jsem </w:t>
      </w:r>
      <w:r w:rsidR="00AE001B">
        <w:t>ověřit,</w:t>
      </w:r>
      <w:r>
        <w:t xml:space="preserve"> jestli vodiči vůbec jde nějaké napětí</w:t>
      </w:r>
      <w:r w:rsidR="00AE001B">
        <w:t xml:space="preserve">. Připojil jsem na ně sondy od osciloskopu a zjistil jsem, že vodiči nic neprochází. Problém tedy musel být v kódu. </w:t>
      </w:r>
    </w:p>
    <w:p w14:paraId="4389BFB5" w14:textId="34DF68F1" w:rsidR="00AE001B" w:rsidRDefault="00AE001B" w:rsidP="009C553A">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p>
    <w:p w14:paraId="2EC4BA11" w14:textId="77777777" w:rsidR="00F331FC" w:rsidRDefault="00F331FC" w:rsidP="00F331FC">
      <w:pPr>
        <w:keepNext/>
        <w:ind w:left="708" w:firstLine="702"/>
        <w:jc w:val="center"/>
      </w:pPr>
      <w:r w:rsidRPr="00F331FC">
        <w:drawing>
          <wp:inline distT="0" distB="0" distL="0" distR="0" wp14:anchorId="0EFBDE0B" wp14:editId="740297AC">
            <wp:extent cx="3127401" cy="946298"/>
            <wp:effectExtent l="0" t="0" r="0" b="635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6259" cy="967133"/>
                    </a:xfrm>
                    <a:prstGeom prst="rect">
                      <a:avLst/>
                    </a:prstGeom>
                  </pic:spPr>
                </pic:pic>
              </a:graphicData>
            </a:graphic>
          </wp:inline>
        </w:drawing>
      </w:r>
    </w:p>
    <w:p w14:paraId="79C9A4F0" w14:textId="555BAC6E" w:rsidR="00F331FC" w:rsidRDefault="00F331FC" w:rsidP="00F331FC">
      <w:pPr>
        <w:pStyle w:val="Titulek"/>
      </w:pPr>
      <w:r>
        <w:t xml:space="preserve">Obrázek: Blok pro </w:t>
      </w:r>
      <w:proofErr w:type="spellStart"/>
      <w:r>
        <w:t>write</w:t>
      </w:r>
      <w:proofErr w:type="spellEnd"/>
      <w:r>
        <w:t xml:space="preserve"> </w:t>
      </w:r>
      <w:proofErr w:type="spellStart"/>
      <w:r>
        <w:t>raw</w:t>
      </w:r>
      <w:proofErr w:type="spellEnd"/>
      <w:r>
        <w:t xml:space="preserve"> data </w:t>
      </w:r>
      <w:fldSimple w:instr=" SEQ Obrázek:_Blok_pro_write_raw_data \* ARABIC ">
        <w:r>
          <w:rPr>
            <w:noProof/>
          </w:rPr>
          <w:t>1</w:t>
        </w:r>
      </w:fldSimple>
    </w:p>
    <w:p w14:paraId="2A40510D" w14:textId="1DE40DCC" w:rsidR="009C553A" w:rsidRPr="00394779" w:rsidRDefault="00AA4805" w:rsidP="00AA4805">
      <w:pPr>
        <w:ind w:left="708" w:firstLine="702"/>
      </w:pPr>
      <w:r>
        <w:lastRenderedPageBreak/>
        <w:t>Nutné tedy bylo !!!!!!!!!!!!!!!!!!!!!!!!!!!!!!!!!!!!!!!!!!</w:t>
      </w:r>
    </w:p>
    <w:p w14:paraId="3979454D" w14:textId="5AE9FC97" w:rsidR="00394779" w:rsidRPr="00394779" w:rsidRDefault="00F331FC" w:rsidP="00F331FC">
      <w:pPr>
        <w:ind w:firstLine="0"/>
      </w:pPr>
      <w:r>
        <w:tab/>
      </w:r>
      <w:r>
        <w:tab/>
      </w:r>
    </w:p>
    <w:p w14:paraId="5ABFA2EA" w14:textId="3595EFFD" w:rsidR="00E7001E" w:rsidRDefault="00E7001E" w:rsidP="00E7001E"/>
    <w:p w14:paraId="542489C9" w14:textId="50F1FFB5" w:rsidR="008D24F6" w:rsidRDefault="008D24F6" w:rsidP="008D24F6">
      <w:pPr>
        <w:pStyle w:val="Nadpis2"/>
      </w:pPr>
      <w:r>
        <w:t>Snímání atmosférických hodnot</w:t>
      </w:r>
    </w:p>
    <w:p w14:paraId="6EEBB039" w14:textId="5942020B" w:rsidR="00AA4805" w:rsidRDefault="00AA4805" w:rsidP="00AA4805">
      <w:pPr>
        <w:ind w:left="565"/>
      </w:pPr>
      <w:r>
        <w:t>Snímání teploty, vlhkosti a tlaku jsem zařídil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54554ED0" w14:textId="1C41ECEF" w:rsidR="000D73D3" w:rsidRPr="00AA4805" w:rsidRDefault="000D73D3" w:rsidP="00AA4805">
      <w:pPr>
        <w:ind w:left="565"/>
      </w:pPr>
      <w:r>
        <w:t xml:space="preserve">Sestrojil jsem jednoduchý kód, který data ze senzoru posílal přes MQTT server na jednotku M5 </w:t>
      </w:r>
      <w:proofErr w:type="spellStart"/>
      <w:r>
        <w:t>core</w:t>
      </w:r>
      <w:proofErr w:type="spellEnd"/>
      <w:r>
        <w:t xml:space="preserve"> s displejem. Data se zobrazovala na displeji včetně stavů relé v rámci relé modulu. </w:t>
      </w:r>
    </w:p>
    <w:p w14:paraId="35B71896" w14:textId="4336F040" w:rsidR="00E7001E" w:rsidRDefault="00E7001E" w:rsidP="00E7001E">
      <w:pPr>
        <w:pStyle w:val="Nadpis2"/>
      </w:pPr>
      <w:bookmarkStart w:id="42" w:name="_Toc127430392"/>
      <w:r>
        <w:t>Test dosavadní práce</w:t>
      </w:r>
      <w:bookmarkEnd w:id="42"/>
      <w:r>
        <w:t xml:space="preserve"> </w:t>
      </w:r>
    </w:p>
    <w:p w14:paraId="2DABA104" w14:textId="77777777" w:rsidR="00E7001E" w:rsidRPr="00E7001E" w:rsidRDefault="00E7001E" w:rsidP="00E7001E"/>
    <w:p w14:paraId="1C553AE2" w14:textId="75DE249C" w:rsidR="00E7001E" w:rsidRDefault="00E7001E" w:rsidP="00BB166E">
      <w:pPr>
        <w:pStyle w:val="Nadpis2"/>
      </w:pPr>
      <w:bookmarkStart w:id="43" w:name="_Toc127430393"/>
      <w:proofErr w:type="spellStart"/>
      <w:r>
        <w:t>Vizualice</w:t>
      </w:r>
      <w:proofErr w:type="spellEnd"/>
      <w:r>
        <w:t xml:space="preserve"> dat ve webovém rozhraní</w:t>
      </w:r>
      <w:bookmarkEnd w:id="43"/>
      <w:r>
        <w:t xml:space="preserve"> </w:t>
      </w:r>
    </w:p>
    <w:p w14:paraId="662F5C72" w14:textId="1FF2DFC4" w:rsidR="001D3351" w:rsidRPr="001D3351" w:rsidRDefault="001D3351" w:rsidP="001D3351">
      <w:pPr>
        <w:rPr>
          <w:lang w:val="en-GB"/>
        </w:rPr>
      </w:pPr>
    </w:p>
    <w:p w14:paraId="52EE0A9D" w14:textId="438F298B" w:rsidR="00BB166E" w:rsidRDefault="00BB166E" w:rsidP="00BB166E">
      <w:pPr>
        <w:pStyle w:val="Nadpis3"/>
        <w:rPr>
          <w:lang w:val="x-none"/>
        </w:rPr>
      </w:pPr>
      <w:bookmarkStart w:id="44" w:name="_Toc127430394"/>
      <w:r>
        <w:rPr>
          <w:lang w:val="x-none"/>
        </w:rPr>
        <w:t xml:space="preserve">Úprava </w:t>
      </w:r>
      <w:proofErr w:type="spellStart"/>
      <w:r>
        <w:rPr>
          <w:lang w:val="x-none"/>
        </w:rPr>
        <w:t>Homeassistant</w:t>
      </w:r>
      <w:proofErr w:type="spellEnd"/>
      <w:r>
        <w:rPr>
          <w:lang w:val="x-none"/>
        </w:rPr>
        <w:t xml:space="preserve"> UI</w:t>
      </w:r>
      <w:bookmarkEnd w:id="44"/>
    </w:p>
    <w:p w14:paraId="663988EB" w14:textId="77777777" w:rsidR="00BB166E" w:rsidRPr="00BB166E" w:rsidRDefault="00BB166E" w:rsidP="00BB166E">
      <w:pPr>
        <w:rPr>
          <w:lang w:val="x-none"/>
        </w:rPr>
      </w:pPr>
    </w:p>
    <w:p w14:paraId="67BEA058" w14:textId="651E13B1" w:rsidR="0023432B" w:rsidRDefault="00440DE5" w:rsidP="00440DE5">
      <w:pPr>
        <w:pStyle w:val="Neslovannadpis"/>
      </w:pPr>
      <w:bookmarkStart w:id="45" w:name="_Toc127430395"/>
      <w:r>
        <w:lastRenderedPageBreak/>
        <w:t>Závěr</w:t>
      </w:r>
      <w:bookmarkEnd w:id="13"/>
      <w:bookmarkEnd w:id="14"/>
      <w:bookmarkEnd w:id="45"/>
    </w:p>
    <w:p w14:paraId="171A44D2" w14:textId="77777777" w:rsidR="001E67F6" w:rsidRDefault="00440DE5" w:rsidP="00F96D91">
      <w:r>
        <w:t>Tak jsem se dostal až na konec.</w:t>
      </w:r>
    </w:p>
    <w:p w14:paraId="65CEFD36" w14:textId="77777777" w:rsidR="006F508F" w:rsidRDefault="006F508F" w:rsidP="00440DE5">
      <w:pPr>
        <w:pStyle w:val="Neslovannadpis"/>
      </w:pPr>
      <w:bookmarkStart w:id="46" w:name="_Toc86047604"/>
      <w:bookmarkStart w:id="47" w:name="_Toc86055211"/>
      <w:bookmarkStart w:id="48" w:name="_Toc127430396"/>
      <w:r>
        <w:lastRenderedPageBreak/>
        <w:t>Seznam zkratek a odborných výrazů</w:t>
      </w:r>
      <w:bookmarkEnd w:id="46"/>
      <w:bookmarkEnd w:id="47"/>
      <w:bookmarkEnd w:id="48"/>
    </w:p>
    <w:p w14:paraId="20BBDA1E" w14:textId="77777777" w:rsidR="00440DE5" w:rsidRDefault="00440DE5" w:rsidP="00440DE5">
      <w:pPr>
        <w:pStyle w:val="Neslovannadpis"/>
      </w:pPr>
      <w:bookmarkStart w:id="49" w:name="_Toc86047605"/>
      <w:bookmarkStart w:id="50" w:name="_Toc86055212"/>
      <w:bookmarkStart w:id="51" w:name="_Toc127430397"/>
      <w:r>
        <w:lastRenderedPageBreak/>
        <w:t>Seznam obrázků</w:t>
      </w:r>
      <w:bookmarkEnd w:id="49"/>
      <w:bookmarkEnd w:id="50"/>
      <w:bookmarkEnd w:id="51"/>
    </w:p>
    <w:p w14:paraId="61AB79BA" w14:textId="1889ED2B"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0A69C3B1" w14:textId="71602D7B" w:rsidR="000316FC" w:rsidRDefault="00000000">
      <w:pPr>
        <w:pStyle w:val="Seznamobrzk"/>
        <w:tabs>
          <w:tab w:val="right" w:leader="dot" w:pos="9062"/>
        </w:tabs>
        <w:rPr>
          <w:rFonts w:eastAsiaTheme="minorEastAsia"/>
          <w:noProof/>
          <w:lang w:eastAsia="cs-CZ"/>
        </w:rPr>
      </w:pPr>
      <w:hyperlink w:anchor="_Toc86059904" w:history="1">
        <w:r w:rsidR="000316FC" w:rsidRPr="00407C99">
          <w:rPr>
            <w:rStyle w:val="Hypertextovodkaz"/>
            <w:noProof/>
          </w:rPr>
          <w:t xml:space="preserve">Obrázek 2 </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67156E6F" w14:textId="579A04D2" w:rsidR="007B79AA" w:rsidRPr="007B79AA" w:rsidRDefault="00440DE5" w:rsidP="007B79AA">
      <w:pPr>
        <w:pStyle w:val="tabultor"/>
        <w:rPr>
          <w:u w:val="dotted"/>
        </w:rPr>
      </w:pPr>
      <w:r>
        <w:fldChar w:fldCharType="end"/>
      </w:r>
      <w:bookmarkStart w:id="52" w:name="_Toc86047606"/>
    </w:p>
    <w:bookmarkStart w:id="53" w:name="_Toc86055213" w:displacedByCustomXml="next"/>
    <w:bookmarkStart w:id="54" w:name="_Toc127430398"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0C067B44" w14:textId="641E3CB2" w:rsidR="00440DE5" w:rsidRDefault="002570DC" w:rsidP="00394D8A">
          <w:pPr>
            <w:pStyle w:val="Neslovannadpis"/>
          </w:pPr>
          <w:r w:rsidRPr="00394D8A">
            <w:t>Použité zdroje</w:t>
          </w:r>
          <w:bookmarkEnd w:id="52"/>
          <w:bookmarkEnd w:id="54"/>
          <w:bookmarkEnd w:id="53"/>
        </w:p>
        <w:p w14:paraId="770B7305" w14:textId="7E70AC3D" w:rsidR="0049696A" w:rsidRPr="0049696A" w:rsidRDefault="0049696A" w:rsidP="0049696A">
          <w:pPr>
            <w:pStyle w:val="Sta"/>
            <w:numPr>
              <w:ilvl w:val="0"/>
              <w:numId w:val="25"/>
            </w:numPr>
            <w:rPr>
              <w:szCs w:val="24"/>
            </w:rPr>
          </w:pPr>
          <w:r w:rsidRPr="0049696A">
            <w:rPr>
              <w:rFonts w:cs="Roboto Slab"/>
              <w:szCs w:val="24"/>
              <w:shd w:val="clear" w:color="auto" w:fill="EDEDD3"/>
            </w:rPr>
            <w:t>UART (USART) – komunikujte sériově po dvou vodičích – ZAVAVOV.  [online]. Copyright © 2023 [cit. 02.02.2023]. Dostupné z: </w:t>
          </w:r>
          <w:hyperlink r:id="rId29" w:history="1">
            <w:r w:rsidRPr="0049696A">
              <w:rPr>
                <w:rStyle w:val="Hypertextovodkaz"/>
                <w:rFonts w:cs="Roboto Slab"/>
                <w:szCs w:val="24"/>
              </w:rPr>
              <w:t>http://www.zavavov.cz/cz/elektrotechnika/komunikacni-sbernice/67-uart-usart-komunikujte-seriove-po-dvou-vodicich/</w:t>
            </w:r>
          </w:hyperlink>
        </w:p>
        <w:p w14:paraId="74CD269D" w14:textId="5DD802E6" w:rsidR="0049696A" w:rsidRDefault="00E13B28" w:rsidP="0049696A">
          <w:pPr>
            <w:pStyle w:val="Sta"/>
            <w:numPr>
              <w:ilvl w:val="0"/>
              <w:numId w:val="25"/>
            </w:numPr>
            <w:rPr>
              <w:szCs w:val="24"/>
              <w:lang w:eastAsia="en-US"/>
            </w:rPr>
          </w:pPr>
          <w:r w:rsidRPr="00E13B28">
            <w:rPr>
              <w:rFonts w:cs="Roboto Slab"/>
              <w:color w:val="333333"/>
              <w:szCs w:val="24"/>
              <w:shd w:val="clear" w:color="auto" w:fill="EDEDD3"/>
            </w:rPr>
            <w:t>Komunikační protokol universální sériové sběrnice - Root.cz.  [online]. Copyright © 1997 [cit. 10.01.2023]. Dostupné z: </w:t>
          </w:r>
          <w:hyperlink r:id="rId30" w:history="1">
            <w:r w:rsidRPr="00E13B28">
              <w:rPr>
                <w:rStyle w:val="Hypertextovodkaz"/>
                <w:rFonts w:cs="Roboto Slab"/>
                <w:szCs w:val="24"/>
                <w:shd w:val="clear" w:color="auto" w:fill="EDEDD3"/>
              </w:rPr>
              <w:t>https://www.root.cz/clanky/komunikacni-protokol-universalni-seriove-sbernice/</w:t>
            </w:r>
          </w:hyperlink>
        </w:p>
        <w:p w14:paraId="42F413DC" w14:textId="39B3AD1E" w:rsidR="0044406D" w:rsidRDefault="0044406D" w:rsidP="0049696A">
          <w:pPr>
            <w:pStyle w:val="Sta"/>
            <w:numPr>
              <w:ilvl w:val="0"/>
              <w:numId w:val="25"/>
            </w:numPr>
            <w:rPr>
              <w:szCs w:val="24"/>
              <w:lang w:eastAsia="en-US"/>
            </w:rPr>
          </w:pPr>
          <w:r w:rsidRPr="0044406D">
            <w:rPr>
              <w:rFonts w:cs="Roboto Slab"/>
              <w:szCs w:val="24"/>
              <w:shd w:val="clear" w:color="auto" w:fill="EDEDD3"/>
            </w:rPr>
            <w:t>Sériová komunikace – Wikipedie. [online]. Dostupné z: </w:t>
          </w:r>
          <w:hyperlink r:id="rId31" w:history="1">
            <w:r w:rsidRPr="0044406D">
              <w:rPr>
                <w:rStyle w:val="Hypertextovodkaz"/>
                <w:rFonts w:cs="Roboto Slab"/>
                <w:szCs w:val="24"/>
              </w:rPr>
              <w:t>https://cs.wikipedia.org/wiki/S%C3%A9riov%C3%A1_komunikace</w:t>
            </w:r>
          </w:hyperlink>
        </w:p>
        <w:p w14:paraId="3D05205B" w14:textId="18691DA9" w:rsidR="0044406D" w:rsidRDefault="00B00D25" w:rsidP="0049696A">
          <w:pPr>
            <w:pStyle w:val="Sta"/>
            <w:numPr>
              <w:ilvl w:val="0"/>
              <w:numId w:val="25"/>
            </w:numPr>
            <w:rPr>
              <w:szCs w:val="24"/>
              <w:lang w:eastAsia="en-US"/>
            </w:rPr>
          </w:pPr>
          <w:r w:rsidRPr="00B00D25">
            <w:rPr>
              <w:rFonts w:cs="Roboto Slab"/>
              <w:szCs w:val="24"/>
              <w:shd w:val="clear" w:color="auto" w:fill="EDEDD3"/>
            </w:rPr>
            <w:t>Arytmický sériový přenos – Wikipedie. [online]. Dostupné z: </w:t>
          </w:r>
          <w:hyperlink r:id="rId32" w:history="1">
            <w:r w:rsidRPr="00B00D25">
              <w:rPr>
                <w:rStyle w:val="Hypertextovodkaz"/>
                <w:rFonts w:cs="Roboto Slab"/>
                <w:szCs w:val="24"/>
              </w:rPr>
              <w:t>https://cs.wikipedia.org/wiki/Arytmick%C3%BD_s%C3%A9riov%C3%BD_p%C5%99enos</w:t>
            </w:r>
          </w:hyperlink>
        </w:p>
        <w:p w14:paraId="13A3A035" w14:textId="31BBE0DB" w:rsidR="00B00D25" w:rsidRDefault="00D364C1" w:rsidP="0049696A">
          <w:pPr>
            <w:pStyle w:val="Sta"/>
            <w:numPr>
              <w:ilvl w:val="0"/>
              <w:numId w:val="25"/>
            </w:numPr>
            <w:rPr>
              <w:szCs w:val="24"/>
              <w:lang w:eastAsia="en-US"/>
            </w:rPr>
          </w:pPr>
          <w:r w:rsidRPr="00D364C1">
            <w:rPr>
              <w:rFonts w:cs="Roboto Slab"/>
              <w:szCs w:val="24"/>
              <w:shd w:val="clear" w:color="auto" w:fill="EDEDD3"/>
            </w:rPr>
            <w:t>Sběrnice RS-422, RS-423 a RS-485 - Root.cz.  [online]. Copyright © 1997 [cit. 02.02.2023]. Dostupné z: </w:t>
          </w:r>
          <w:hyperlink r:id="rId33" w:history="1">
            <w:r w:rsidRPr="00D364C1">
              <w:rPr>
                <w:rStyle w:val="Hypertextovodkaz"/>
                <w:rFonts w:cs="Roboto Slab"/>
                <w:szCs w:val="24"/>
              </w:rPr>
              <w:t>https://www.root.cz/clanky/sbernice-rs-422-rs-423-a-rs-485/</w:t>
            </w:r>
          </w:hyperlink>
        </w:p>
        <w:p w14:paraId="0FADFCF1" w14:textId="693FADF2" w:rsidR="00D364C1" w:rsidRDefault="004E0E24" w:rsidP="0049696A">
          <w:pPr>
            <w:pStyle w:val="Sta"/>
            <w:numPr>
              <w:ilvl w:val="0"/>
              <w:numId w:val="25"/>
            </w:numPr>
            <w:rPr>
              <w:szCs w:val="24"/>
              <w:lang w:eastAsia="en-US"/>
            </w:rPr>
          </w:pPr>
          <w:r w:rsidRPr="004E0E24">
            <w:rPr>
              <w:rFonts w:cs="Roboto Slab"/>
              <w:szCs w:val="24"/>
              <w:shd w:val="clear" w:color="auto" w:fill="EDEDD3"/>
            </w:rPr>
            <w:t xml:space="preserve">Protokol MQTT: komunikační standard pro </w:t>
          </w:r>
          <w:proofErr w:type="spellStart"/>
          <w:r w:rsidRPr="004E0E24">
            <w:rPr>
              <w:rFonts w:cs="Roboto Slab"/>
              <w:szCs w:val="24"/>
              <w:shd w:val="clear" w:color="auto" w:fill="EDEDD3"/>
            </w:rPr>
            <w:t>IoT</w:t>
          </w:r>
          <w:proofErr w:type="spellEnd"/>
          <w:r w:rsidRPr="004E0E24">
            <w:rPr>
              <w:rFonts w:cs="Roboto Slab"/>
              <w:szCs w:val="24"/>
              <w:shd w:val="clear" w:color="auto" w:fill="EDEDD3"/>
            </w:rPr>
            <w:t xml:space="preserve"> - Root.cz.  [online]. Copyright © 1997 [cit. 02.02.2023]. Dostupné z: </w:t>
          </w:r>
          <w:hyperlink r:id="rId34" w:history="1">
            <w:r w:rsidRPr="004E0E24">
              <w:rPr>
                <w:rStyle w:val="Hypertextovodkaz"/>
                <w:rFonts w:cs="Roboto Slab"/>
                <w:szCs w:val="24"/>
              </w:rPr>
              <w:t>https://www.root.cz/clanky/protokol-mqtt-komunikacni-standard-pro-iot/</w:t>
            </w:r>
          </w:hyperlink>
        </w:p>
        <w:p w14:paraId="4B00F9AD" w14:textId="02B5EBE4" w:rsidR="004E0E24" w:rsidRDefault="004E0E24" w:rsidP="0049696A">
          <w:pPr>
            <w:pStyle w:val="Sta"/>
            <w:numPr>
              <w:ilvl w:val="0"/>
              <w:numId w:val="25"/>
            </w:numPr>
            <w:rPr>
              <w:szCs w:val="24"/>
              <w:lang w:eastAsia="en-US"/>
            </w:rPr>
          </w:pPr>
          <w:r w:rsidRPr="004E0E24">
            <w:rPr>
              <w:rFonts w:cs="Roboto Slab"/>
              <w:szCs w:val="24"/>
              <w:shd w:val="clear" w:color="auto" w:fill="EDEDD3"/>
            </w:rPr>
            <w:t xml:space="preserve">Co je to </w:t>
          </w:r>
          <w:proofErr w:type="spellStart"/>
          <w:r w:rsidRPr="004E0E24">
            <w:rPr>
              <w:rFonts w:cs="Roboto Slab"/>
              <w:szCs w:val="24"/>
              <w:shd w:val="clear" w:color="auto" w:fill="EDEDD3"/>
            </w:rPr>
            <w:t>WebSocket</w:t>
          </w:r>
          <w:proofErr w:type="spellEnd"/>
          <w:r w:rsidRPr="004E0E24">
            <w:rPr>
              <w:rFonts w:cs="Roboto Slab"/>
              <w:szCs w:val="24"/>
              <w:shd w:val="clear" w:color="auto" w:fill="EDEDD3"/>
            </w:rPr>
            <w:t xml:space="preserve">? |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w:t>
          </w:r>
          <w:r w:rsidR="005040FA" w:rsidRPr="004E0E24">
            <w:rPr>
              <w:rFonts w:cs="Roboto Slab"/>
              <w:szCs w:val="24"/>
              <w:shd w:val="clear" w:color="auto" w:fill="EDEDD3"/>
            </w:rPr>
            <w:t xml:space="preserve"> </w:t>
          </w:r>
          <w:r w:rsidRPr="004E0E24">
            <w:rPr>
              <w:rFonts w:cs="Roboto Slab"/>
              <w:szCs w:val="24"/>
              <w:shd w:val="clear" w:color="auto" w:fill="EDEDD3"/>
            </w:rPr>
            <w:t xml:space="preserve">[online]. Copyright © 2023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xml:space="preserve"> [cit. 02.02.2023]. Dostupné z: </w:t>
          </w:r>
          <w:hyperlink r:id="rId35" w:history="1">
            <w:r w:rsidRPr="004E0E24">
              <w:rPr>
                <w:rStyle w:val="Hypertextovodkaz"/>
                <w:rFonts w:cs="Roboto Slab"/>
                <w:szCs w:val="24"/>
              </w:rPr>
              <w:t>https://www.strelec.pro/slovnik-vyvojare/co-je-to/websocket</w:t>
            </w:r>
          </w:hyperlink>
        </w:p>
        <w:p w14:paraId="6072C6CD" w14:textId="3639560F" w:rsidR="004E0E24" w:rsidRDefault="005040FA" w:rsidP="0049696A">
          <w:pPr>
            <w:pStyle w:val="Sta"/>
            <w:numPr>
              <w:ilvl w:val="0"/>
              <w:numId w:val="25"/>
            </w:numPr>
            <w:rPr>
              <w:szCs w:val="24"/>
              <w:lang w:eastAsia="en-US"/>
            </w:rPr>
          </w:pPr>
          <w:r w:rsidRPr="005040FA">
            <w:rPr>
              <w:rFonts w:cs="Roboto Slab"/>
              <w:szCs w:val="24"/>
              <w:shd w:val="clear" w:color="auto" w:fill="EDEDD3"/>
            </w:rPr>
            <w:t>Co je SSL.  [online]. Copyright © SSLS.CZ [cit. 02.02.2023]. Dostupné z: </w:t>
          </w:r>
          <w:hyperlink r:id="rId36" w:history="1">
            <w:r w:rsidRPr="005040FA">
              <w:rPr>
                <w:rStyle w:val="Hypertextovodkaz"/>
                <w:rFonts w:cs="Roboto Slab"/>
                <w:szCs w:val="24"/>
              </w:rPr>
              <w:t>https://www.ssls.cz/slovnik/ssl.html</w:t>
            </w:r>
          </w:hyperlink>
        </w:p>
        <w:p w14:paraId="42D42408" w14:textId="7E3C7DAD" w:rsidR="005040FA" w:rsidRDefault="005040FA" w:rsidP="0049696A">
          <w:pPr>
            <w:pStyle w:val="Sta"/>
            <w:numPr>
              <w:ilvl w:val="0"/>
              <w:numId w:val="25"/>
            </w:numPr>
            <w:rPr>
              <w:szCs w:val="24"/>
              <w:lang w:eastAsia="en-US"/>
            </w:rPr>
          </w:pPr>
          <w:r w:rsidRPr="005040FA">
            <w:rPr>
              <w:rFonts w:cs="Roboto Slab"/>
              <w:szCs w:val="24"/>
              <w:shd w:val="clear" w:color="auto" w:fill="EDEDD3"/>
            </w:rPr>
            <w:t>Co je TLS.  [online]. Copyright © SSLS.CZ [cit. 02.02.2023]. Dostupné z: </w:t>
          </w:r>
          <w:hyperlink r:id="rId37" w:history="1">
            <w:r w:rsidRPr="005040FA">
              <w:rPr>
                <w:rStyle w:val="Hypertextovodkaz"/>
                <w:rFonts w:cs="Roboto Slab"/>
                <w:szCs w:val="24"/>
              </w:rPr>
              <w:t>https://www.ssls.cz/slovnik/tls.html</w:t>
            </w:r>
          </w:hyperlink>
        </w:p>
        <w:p w14:paraId="71AE5F0A" w14:textId="4980F2F3" w:rsidR="005040FA" w:rsidRDefault="005040FA" w:rsidP="005040FA">
          <w:pPr>
            <w:pStyle w:val="Sta"/>
            <w:rPr>
              <w:szCs w:val="24"/>
            </w:rPr>
          </w:pPr>
        </w:p>
        <w:p w14:paraId="72F538E7" w14:textId="77777777" w:rsidR="005040FA" w:rsidRDefault="005040FA" w:rsidP="005040FA">
          <w:pPr>
            <w:pStyle w:val="Sta"/>
            <w:rPr>
              <w:szCs w:val="24"/>
              <w:lang w:eastAsia="en-US"/>
            </w:rPr>
          </w:pPr>
        </w:p>
        <w:p w14:paraId="226059B7" w14:textId="0D4F1338" w:rsidR="005040FA" w:rsidRDefault="005040FA" w:rsidP="0049696A">
          <w:pPr>
            <w:pStyle w:val="Sta"/>
            <w:numPr>
              <w:ilvl w:val="0"/>
              <w:numId w:val="25"/>
            </w:numPr>
            <w:rPr>
              <w:szCs w:val="24"/>
              <w:lang w:eastAsia="en-US"/>
            </w:rPr>
          </w:pPr>
          <w:r w:rsidRPr="005040FA">
            <w:rPr>
              <w:rFonts w:cs="Roboto Slab"/>
              <w:szCs w:val="24"/>
              <w:shd w:val="clear" w:color="auto" w:fill="EDEDD3"/>
            </w:rPr>
            <w:lastRenderedPageBreak/>
            <w:t>Stopařův průvodce REST API.  [online]. Copyright © 2023 itnetwork.cz. Veškerý obsah webu [cit. 02.02.2023]. Dostupné z: </w:t>
          </w:r>
          <w:hyperlink r:id="rId38" w:history="1">
            <w:r w:rsidRPr="005040FA">
              <w:rPr>
                <w:rStyle w:val="Hypertextovodkaz"/>
                <w:rFonts w:cs="Roboto Slab"/>
                <w:szCs w:val="24"/>
              </w:rPr>
              <w:t>https://www.itnetwork.cz/programovani/nezarazene/stoparuv-pruvodce-rest-api</w:t>
            </w:r>
          </w:hyperlink>
        </w:p>
        <w:p w14:paraId="2DA10B7C" w14:textId="31ACB05E" w:rsidR="005040FA" w:rsidRPr="005040FA" w:rsidRDefault="005040FA" w:rsidP="0049696A">
          <w:pPr>
            <w:pStyle w:val="Sta"/>
            <w:numPr>
              <w:ilvl w:val="0"/>
              <w:numId w:val="25"/>
            </w:numPr>
            <w:rPr>
              <w:szCs w:val="24"/>
              <w:lang w:eastAsia="en-US"/>
            </w:rPr>
          </w:pPr>
          <w:r w:rsidRPr="005040FA">
            <w:rPr>
              <w:rFonts w:cs="Roboto Slab"/>
              <w:szCs w:val="24"/>
              <w:shd w:val="clear" w:color="auto" w:fill="EDEDD3"/>
            </w:rPr>
            <w:t xml:space="preserve">JavaScript </w:t>
          </w:r>
          <w:proofErr w:type="spellStart"/>
          <w:r w:rsidRPr="005040FA">
            <w:rPr>
              <w:rFonts w:cs="Roboto Slab"/>
              <w:szCs w:val="24"/>
              <w:shd w:val="clear" w:color="auto" w:fill="EDEDD3"/>
            </w:rPr>
            <w:t>Object</w:t>
          </w:r>
          <w:proofErr w:type="spellEnd"/>
          <w:r w:rsidRPr="005040FA">
            <w:rPr>
              <w:rFonts w:cs="Roboto Slab"/>
              <w:szCs w:val="24"/>
              <w:shd w:val="clear" w:color="auto" w:fill="EDEDD3"/>
            </w:rPr>
            <w:t xml:space="preserve"> </w:t>
          </w:r>
          <w:proofErr w:type="spellStart"/>
          <w:r w:rsidRPr="005040FA">
            <w:rPr>
              <w:rFonts w:cs="Roboto Slab"/>
              <w:szCs w:val="24"/>
              <w:shd w:val="clear" w:color="auto" w:fill="EDEDD3"/>
            </w:rPr>
            <w:t>Notation</w:t>
          </w:r>
          <w:proofErr w:type="spellEnd"/>
          <w:r w:rsidRPr="005040FA">
            <w:rPr>
              <w:rFonts w:cs="Roboto Slab"/>
              <w:szCs w:val="24"/>
              <w:shd w:val="clear" w:color="auto" w:fill="EDEDD3"/>
            </w:rPr>
            <w:t xml:space="preserve"> – Wikipedie. [online]. Dostupné z: </w:t>
          </w:r>
          <w:hyperlink r:id="rId39" w:history="1">
            <w:r w:rsidRPr="005040FA">
              <w:rPr>
                <w:rStyle w:val="Hypertextovodkaz"/>
                <w:rFonts w:cs="Roboto Slab"/>
                <w:szCs w:val="24"/>
              </w:rPr>
              <w:t>https://cs.wikipedia.org/wiki/JavaScript_Object_Notation</w:t>
            </w:r>
          </w:hyperlink>
        </w:p>
        <w:p w14:paraId="59D6DE37" w14:textId="7061D7F9" w:rsidR="00440DE5" w:rsidRDefault="00000000" w:rsidP="00394D8A">
          <w:pPr>
            <w:sectPr w:rsidR="00440DE5" w:rsidSect="00566029">
              <w:footerReference w:type="default" r:id="rId40"/>
              <w:pgSz w:w="11906" w:h="16838"/>
              <w:pgMar w:top="1417" w:right="1417" w:bottom="1417" w:left="1417" w:header="708" w:footer="708" w:gutter="0"/>
              <w:pgNumType w:start="1"/>
              <w:cols w:space="708"/>
              <w:docGrid w:linePitch="360"/>
            </w:sectPr>
          </w:pPr>
        </w:p>
      </w:sdtContent>
    </w:sdt>
    <w:p w14:paraId="2317C1B8" w14:textId="77777777" w:rsidR="00440DE5" w:rsidRDefault="00440DE5" w:rsidP="00440DE5">
      <w:pPr>
        <w:pStyle w:val="Nadpisplohy"/>
      </w:pPr>
      <w:bookmarkStart w:id="55" w:name="_Toc86047607"/>
      <w:bookmarkStart w:id="56" w:name="_Toc86055214"/>
      <w:bookmarkStart w:id="57" w:name="_Toc127430399"/>
      <w:r>
        <w:lastRenderedPageBreak/>
        <w:t>Seznam přiložených souborů</w:t>
      </w:r>
      <w:bookmarkEnd w:id="55"/>
      <w:bookmarkEnd w:id="56"/>
      <w:bookmarkEnd w:id="57"/>
    </w:p>
    <w:p w14:paraId="553E7F8D" w14:textId="51697927" w:rsidR="001E67F6" w:rsidRPr="00F846B4" w:rsidRDefault="001E67F6" w:rsidP="008D12F3">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BB508" w14:textId="77777777" w:rsidR="003F7FAC" w:rsidRDefault="003F7FAC" w:rsidP="00A758D8">
      <w:pPr>
        <w:spacing w:line="240" w:lineRule="auto"/>
      </w:pPr>
      <w:r>
        <w:separator/>
      </w:r>
    </w:p>
  </w:endnote>
  <w:endnote w:type="continuationSeparator" w:id="0">
    <w:p w14:paraId="13312FAE" w14:textId="77777777" w:rsidR="003F7FAC" w:rsidRDefault="003F7FAC"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Roboto Slab">
    <w:charset w:val="00"/>
    <w:family w:val="auto"/>
    <w:pitch w:val="variable"/>
    <w:sig w:usb0="200006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66B91F19"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D1BC8" w14:textId="77777777" w:rsidR="003F7FAC" w:rsidRDefault="003F7FAC" w:rsidP="00A758D8">
      <w:pPr>
        <w:spacing w:line="240" w:lineRule="auto"/>
      </w:pPr>
      <w:r>
        <w:separator/>
      </w:r>
    </w:p>
  </w:footnote>
  <w:footnote w:type="continuationSeparator" w:id="0">
    <w:p w14:paraId="69734641" w14:textId="77777777" w:rsidR="003F7FAC" w:rsidRDefault="003F7FAC"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51C83AE6"/>
    <w:multiLevelType w:val="multilevel"/>
    <w:tmpl w:val="3DE8382A"/>
    <w:numStyleLink w:val="Seznamodrkov"/>
  </w:abstractNum>
  <w:abstractNum w:abstractNumId="29"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8"/>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29"/>
  </w:num>
  <w:num w:numId="30" w16cid:durableId="1402828614">
    <w:abstractNumId w:val="14"/>
  </w:num>
  <w:num w:numId="31" w16cid:durableId="124676633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316FC"/>
    <w:rsid w:val="00051BD7"/>
    <w:rsid w:val="000C1E1B"/>
    <w:rsid w:val="000C36B8"/>
    <w:rsid w:val="000C544A"/>
    <w:rsid w:val="000D73D3"/>
    <w:rsid w:val="000E3A34"/>
    <w:rsid w:val="000F34C4"/>
    <w:rsid w:val="0011464F"/>
    <w:rsid w:val="00132F3B"/>
    <w:rsid w:val="0013391F"/>
    <w:rsid w:val="001860A3"/>
    <w:rsid w:val="0018747A"/>
    <w:rsid w:val="001A0C0C"/>
    <w:rsid w:val="001A2DD2"/>
    <w:rsid w:val="001B3317"/>
    <w:rsid w:val="001D3351"/>
    <w:rsid w:val="001D3418"/>
    <w:rsid w:val="001D4A0E"/>
    <w:rsid w:val="001E3D1E"/>
    <w:rsid w:val="001E67F6"/>
    <w:rsid w:val="002274EA"/>
    <w:rsid w:val="00227EE6"/>
    <w:rsid w:val="00230A1A"/>
    <w:rsid w:val="0023432B"/>
    <w:rsid w:val="00236BCF"/>
    <w:rsid w:val="002543E5"/>
    <w:rsid w:val="002570DC"/>
    <w:rsid w:val="00267A3E"/>
    <w:rsid w:val="00281B33"/>
    <w:rsid w:val="002B10BE"/>
    <w:rsid w:val="002B62F6"/>
    <w:rsid w:val="002E6066"/>
    <w:rsid w:val="002F00A7"/>
    <w:rsid w:val="003112AA"/>
    <w:rsid w:val="00325171"/>
    <w:rsid w:val="00327C8F"/>
    <w:rsid w:val="003368F0"/>
    <w:rsid w:val="00341B93"/>
    <w:rsid w:val="00347653"/>
    <w:rsid w:val="00362FAB"/>
    <w:rsid w:val="003904F2"/>
    <w:rsid w:val="00394779"/>
    <w:rsid w:val="00394D8A"/>
    <w:rsid w:val="003A1BCB"/>
    <w:rsid w:val="003B061C"/>
    <w:rsid w:val="003B2B91"/>
    <w:rsid w:val="003C12DB"/>
    <w:rsid w:val="003C161E"/>
    <w:rsid w:val="003E212E"/>
    <w:rsid w:val="003F1F15"/>
    <w:rsid w:val="003F7FAC"/>
    <w:rsid w:val="00440DE5"/>
    <w:rsid w:val="0044406D"/>
    <w:rsid w:val="004852F0"/>
    <w:rsid w:val="0049558B"/>
    <w:rsid w:val="0049696A"/>
    <w:rsid w:val="004E0E24"/>
    <w:rsid w:val="004E5FCA"/>
    <w:rsid w:val="004F04C5"/>
    <w:rsid w:val="004F2958"/>
    <w:rsid w:val="00501DD1"/>
    <w:rsid w:val="005040FA"/>
    <w:rsid w:val="00510C29"/>
    <w:rsid w:val="005237EF"/>
    <w:rsid w:val="00525ACD"/>
    <w:rsid w:val="00532B9C"/>
    <w:rsid w:val="005337E8"/>
    <w:rsid w:val="00545905"/>
    <w:rsid w:val="00566029"/>
    <w:rsid w:val="005842A3"/>
    <w:rsid w:val="00584945"/>
    <w:rsid w:val="00586D57"/>
    <w:rsid w:val="005B01B6"/>
    <w:rsid w:val="005B54DB"/>
    <w:rsid w:val="005F1F92"/>
    <w:rsid w:val="005F563A"/>
    <w:rsid w:val="00604C63"/>
    <w:rsid w:val="00614E28"/>
    <w:rsid w:val="00626A22"/>
    <w:rsid w:val="00641EE2"/>
    <w:rsid w:val="0066017F"/>
    <w:rsid w:val="00664DF3"/>
    <w:rsid w:val="006803EF"/>
    <w:rsid w:val="0068064C"/>
    <w:rsid w:val="006F3E2A"/>
    <w:rsid w:val="006F508F"/>
    <w:rsid w:val="00700186"/>
    <w:rsid w:val="00704E05"/>
    <w:rsid w:val="00707B27"/>
    <w:rsid w:val="0072006C"/>
    <w:rsid w:val="0073586A"/>
    <w:rsid w:val="00743E1B"/>
    <w:rsid w:val="0077174E"/>
    <w:rsid w:val="00785A51"/>
    <w:rsid w:val="007B2C01"/>
    <w:rsid w:val="007B79AA"/>
    <w:rsid w:val="007E4AF9"/>
    <w:rsid w:val="00816257"/>
    <w:rsid w:val="00823056"/>
    <w:rsid w:val="00860B28"/>
    <w:rsid w:val="00882BB5"/>
    <w:rsid w:val="008A58A2"/>
    <w:rsid w:val="008B142A"/>
    <w:rsid w:val="008D12F3"/>
    <w:rsid w:val="008D1819"/>
    <w:rsid w:val="008D24F6"/>
    <w:rsid w:val="008D6892"/>
    <w:rsid w:val="008F06B2"/>
    <w:rsid w:val="008F136E"/>
    <w:rsid w:val="009159F5"/>
    <w:rsid w:val="00925367"/>
    <w:rsid w:val="00947C13"/>
    <w:rsid w:val="009C553A"/>
    <w:rsid w:val="009D21EF"/>
    <w:rsid w:val="00A24157"/>
    <w:rsid w:val="00A47ED2"/>
    <w:rsid w:val="00A56E9C"/>
    <w:rsid w:val="00A651FD"/>
    <w:rsid w:val="00A70B3D"/>
    <w:rsid w:val="00A758D8"/>
    <w:rsid w:val="00AA1E15"/>
    <w:rsid w:val="00AA3445"/>
    <w:rsid w:val="00AA3EA9"/>
    <w:rsid w:val="00AA4805"/>
    <w:rsid w:val="00AD78D1"/>
    <w:rsid w:val="00AE001B"/>
    <w:rsid w:val="00B00D25"/>
    <w:rsid w:val="00B06B76"/>
    <w:rsid w:val="00B06BFF"/>
    <w:rsid w:val="00B176A8"/>
    <w:rsid w:val="00B31CBF"/>
    <w:rsid w:val="00B4604C"/>
    <w:rsid w:val="00BA365E"/>
    <w:rsid w:val="00BB166E"/>
    <w:rsid w:val="00BB1710"/>
    <w:rsid w:val="00BB4F10"/>
    <w:rsid w:val="00BD6F54"/>
    <w:rsid w:val="00C160FB"/>
    <w:rsid w:val="00C46D0E"/>
    <w:rsid w:val="00C5684C"/>
    <w:rsid w:val="00C57CE0"/>
    <w:rsid w:val="00C72271"/>
    <w:rsid w:val="00C72542"/>
    <w:rsid w:val="00C84648"/>
    <w:rsid w:val="00C852AD"/>
    <w:rsid w:val="00C91B8B"/>
    <w:rsid w:val="00CA404C"/>
    <w:rsid w:val="00CB6D74"/>
    <w:rsid w:val="00CB7354"/>
    <w:rsid w:val="00CC5042"/>
    <w:rsid w:val="00CE35EA"/>
    <w:rsid w:val="00CE3E12"/>
    <w:rsid w:val="00CF0648"/>
    <w:rsid w:val="00D06100"/>
    <w:rsid w:val="00D21F3C"/>
    <w:rsid w:val="00D3005D"/>
    <w:rsid w:val="00D30F23"/>
    <w:rsid w:val="00D364C1"/>
    <w:rsid w:val="00D4315D"/>
    <w:rsid w:val="00D56370"/>
    <w:rsid w:val="00D5664C"/>
    <w:rsid w:val="00D57FD8"/>
    <w:rsid w:val="00D760A6"/>
    <w:rsid w:val="00D83694"/>
    <w:rsid w:val="00D85B52"/>
    <w:rsid w:val="00DA12D8"/>
    <w:rsid w:val="00DB3006"/>
    <w:rsid w:val="00DB614E"/>
    <w:rsid w:val="00DF4B52"/>
    <w:rsid w:val="00DF6710"/>
    <w:rsid w:val="00E13B28"/>
    <w:rsid w:val="00E4316F"/>
    <w:rsid w:val="00E57C86"/>
    <w:rsid w:val="00E7001E"/>
    <w:rsid w:val="00E8312B"/>
    <w:rsid w:val="00EA0709"/>
    <w:rsid w:val="00EA3572"/>
    <w:rsid w:val="00EA593D"/>
    <w:rsid w:val="00EC03F1"/>
    <w:rsid w:val="00F17E61"/>
    <w:rsid w:val="00F331FC"/>
    <w:rsid w:val="00F8273C"/>
    <w:rsid w:val="00F846B4"/>
    <w:rsid w:val="00F943FE"/>
    <w:rsid w:val="00F96D91"/>
    <w:rsid w:val="00FB11C6"/>
    <w:rsid w:val="00FB410D"/>
    <w:rsid w:val="00FB482E"/>
    <w:rsid w:val="00FC3CC0"/>
    <w:rsid w:val="00FE6D2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hyperlink" Target="https://cs.wikipedia.org/wiki/JavaScript_Object_Notation" TargetMode="External"/><Relationship Id="rId21" Type="http://schemas.openxmlformats.org/officeDocument/2006/relationships/image" Target="media/image40.png"/><Relationship Id="rId34" Type="http://schemas.openxmlformats.org/officeDocument/2006/relationships/hyperlink" Target="https://www.root.cz/clanky/protokol-mqtt-komunikacni-standard-pro-iot/"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1.xml"/><Relationship Id="rId29" Type="http://schemas.openxmlformats.org/officeDocument/2006/relationships/hyperlink" Target="http://www.zavavov.cz/cz/elektrotechnika/komunikacni-sbernice/67-uart-usart-komunikujte-seriove-po-dvou-vodicic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hyperlink" Target="https://cs.wikipedia.org/wiki/Arytmick%C3%BD_s%C3%A9riov%C3%BD_p%C5%99enos" TargetMode="External"/><Relationship Id="rId37" Type="http://schemas.openxmlformats.org/officeDocument/2006/relationships/hyperlink" Target="https://www.ssls.cz/slovnik/tls.html"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www.ssls.cz/slovnik/ssl.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cs.wikipedia.org/wiki/S%C3%A9riov%C3%A1_komunikac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root.cz/clanky/komunikacni-protokol-universalni-seriove-sbernice/" TargetMode="External"/><Relationship Id="rId35" Type="http://schemas.openxmlformats.org/officeDocument/2006/relationships/hyperlink" Target="https://www.strelec.pro/slovnik-vyvojare/co-je-to/websocket"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root.cz/clanky/sbernice-rs-422-rs-423-a-rs-485/" TargetMode="External"/><Relationship Id="rId38" Type="http://schemas.openxmlformats.org/officeDocument/2006/relationships/hyperlink" Target="https://www.itnetwork.cz/programovani/nezarazene/stoparuv-pruvodce-rest-ap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Roboto Slab">
    <w:charset w:val="00"/>
    <w:family w:val="auto"/>
    <w:pitch w:val="variable"/>
    <w:sig w:usb0="200006FF" w:usb1="8000405F" w:usb2="00000022"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181FD7"/>
    <w:rsid w:val="00197BF7"/>
    <w:rsid w:val="001F3163"/>
    <w:rsid w:val="002F27A6"/>
    <w:rsid w:val="00372291"/>
    <w:rsid w:val="00484521"/>
    <w:rsid w:val="005E6329"/>
    <w:rsid w:val="006E27A7"/>
    <w:rsid w:val="007B2F98"/>
    <w:rsid w:val="00855C1C"/>
    <w:rsid w:val="0086177C"/>
    <w:rsid w:val="009B3A56"/>
    <w:rsid w:val="009F3236"/>
    <w:rsid w:val="00A56F82"/>
    <w:rsid w:val="00A76669"/>
    <w:rsid w:val="00DB44AC"/>
    <w:rsid w:val="00FB1A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 (1)</Template>
  <TotalTime>1041</TotalTime>
  <Pages>34</Pages>
  <Words>5352</Words>
  <Characters>31581</Characters>
  <Application>Microsoft Office Word</Application>
  <DocSecurity>0</DocSecurity>
  <Lines>263</Lines>
  <Paragraphs>73</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36860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Tehnik</cp:lastModifiedBy>
  <cp:revision>36</cp:revision>
  <dcterms:created xsi:type="dcterms:W3CDTF">2023-01-11T22:18:00Z</dcterms:created>
  <dcterms:modified xsi:type="dcterms:W3CDTF">2023-02-22T22:45:00Z</dcterms:modified>
</cp:coreProperties>
</file>